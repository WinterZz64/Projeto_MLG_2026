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5805B96C" w:rsidR="00E227A8" w:rsidRPr="00905182" w:rsidRDefault="0060776C" w:rsidP="5D328420">
      <w:pPr>
        <w:pStyle w:val="Ttulo9"/>
        <w:spacing w:line="288" w:lineRule="auto"/>
        <w:ind w:left="425" w:hanging="425"/>
        <w:rPr>
          <w:rFonts w:ascii="Times New Roman" w:hAnsi="Times New Roman"/>
          <w:sz w:val="24"/>
          <w:szCs w:val="24"/>
        </w:rPr>
      </w:pPr>
      <w:r w:rsidRPr="00905182">
        <w:rPr>
          <w:rFonts w:ascii="Times New Roman" w:hAnsi="Times New Roman"/>
          <w:sz w:val="24"/>
          <w:szCs w:val="24"/>
        </w:rPr>
        <w:t xml:space="preserve">Roteiro de </w:t>
      </w:r>
      <w:r w:rsidR="004F28F9" w:rsidRPr="00905182">
        <w:rPr>
          <w:rFonts w:ascii="Times New Roman" w:hAnsi="Times New Roman"/>
          <w:sz w:val="24"/>
          <w:szCs w:val="24"/>
        </w:rPr>
        <w:t>a</w:t>
      </w:r>
      <w:r w:rsidR="00E227A8" w:rsidRPr="00905182">
        <w:rPr>
          <w:rFonts w:ascii="Times New Roman" w:hAnsi="Times New Roman"/>
          <w:sz w:val="24"/>
          <w:szCs w:val="24"/>
        </w:rPr>
        <w:t xml:space="preserve">tividade </w:t>
      </w:r>
      <w:r w:rsidR="004F28F9" w:rsidRPr="00905182">
        <w:rPr>
          <w:rFonts w:ascii="Times New Roman" w:hAnsi="Times New Roman"/>
          <w:sz w:val="24"/>
          <w:szCs w:val="24"/>
        </w:rPr>
        <w:t>p</w:t>
      </w:r>
      <w:r w:rsidRPr="00905182">
        <w:rPr>
          <w:rFonts w:ascii="Times New Roman" w:hAnsi="Times New Roman"/>
          <w:sz w:val="24"/>
          <w:szCs w:val="24"/>
        </w:rPr>
        <w:t>rátic</w:t>
      </w:r>
      <w:r w:rsidR="22E79B14" w:rsidRPr="00905182">
        <w:rPr>
          <w:rFonts w:ascii="Times New Roman" w:hAnsi="Times New Roman"/>
          <w:sz w:val="24"/>
          <w:szCs w:val="24"/>
        </w:rPr>
        <w:t>a</w:t>
      </w:r>
    </w:p>
    <w:p w14:paraId="4CF5E947" w14:textId="77777777" w:rsidR="00814E58" w:rsidRPr="00905182" w:rsidRDefault="00814E58" w:rsidP="00814E58"/>
    <w:p w14:paraId="3859BC60" w14:textId="59C92C85" w:rsidR="00E227A8" w:rsidRPr="00905182" w:rsidRDefault="00E227A8" w:rsidP="00A034DA">
      <w:pPr>
        <w:pStyle w:val="Ttulo9"/>
        <w:spacing w:line="288" w:lineRule="auto"/>
        <w:ind w:left="425" w:hanging="425"/>
        <w:jc w:val="both"/>
        <w:rPr>
          <w:rFonts w:ascii="Times New Roman" w:hAnsi="Times New Roman"/>
          <w:b w:val="0"/>
          <w:sz w:val="24"/>
          <w:szCs w:val="24"/>
        </w:rPr>
      </w:pPr>
      <w:r w:rsidRPr="00905182">
        <w:rPr>
          <w:rFonts w:ascii="Times New Roman" w:hAnsi="Times New Roman"/>
          <w:b w:val="0"/>
          <w:sz w:val="24"/>
          <w:szCs w:val="24"/>
          <w:u w:val="none"/>
        </w:rPr>
        <w:t>Nome:</w:t>
      </w:r>
      <w:r w:rsidR="57CFCB9E" w:rsidRPr="00905182">
        <w:rPr>
          <w:rFonts w:ascii="Times New Roman" w:hAnsi="Times New Roman"/>
          <w:b w:val="0"/>
          <w:sz w:val="24"/>
          <w:szCs w:val="24"/>
          <w:u w:val="none"/>
        </w:rPr>
        <w:t xml:space="preserve"> Gustavo </w:t>
      </w:r>
      <w:proofErr w:type="spellStart"/>
      <w:r w:rsidR="57CFCB9E" w:rsidRPr="00905182">
        <w:rPr>
          <w:rFonts w:ascii="Times New Roman" w:hAnsi="Times New Roman"/>
          <w:b w:val="0"/>
          <w:sz w:val="24"/>
          <w:szCs w:val="24"/>
          <w:u w:val="none"/>
        </w:rPr>
        <w:t>Patelli</w:t>
      </w:r>
      <w:proofErr w:type="spellEnd"/>
      <w:r w:rsidRPr="00905182">
        <w:rPr>
          <w:rFonts w:ascii="Times New Roman" w:hAnsi="Times New Roman"/>
          <w:b w:val="0"/>
          <w:sz w:val="24"/>
          <w:szCs w:val="24"/>
          <w:u w:val="none"/>
        </w:rPr>
        <w:tab/>
      </w:r>
      <w:r w:rsidRPr="00905182">
        <w:rPr>
          <w:rFonts w:ascii="Times New Roman" w:hAnsi="Times New Roman"/>
          <w:b w:val="0"/>
          <w:sz w:val="24"/>
          <w:szCs w:val="24"/>
          <w:u w:val="none"/>
        </w:rPr>
        <w:tab/>
      </w:r>
      <w:r w:rsidRPr="00905182">
        <w:rPr>
          <w:rFonts w:ascii="Times New Roman" w:hAnsi="Times New Roman"/>
          <w:b w:val="0"/>
          <w:sz w:val="24"/>
          <w:szCs w:val="24"/>
          <w:u w:val="none"/>
        </w:rPr>
        <w:tab/>
      </w:r>
      <w:r w:rsidRPr="00905182">
        <w:rPr>
          <w:rFonts w:ascii="Times New Roman" w:hAnsi="Times New Roman"/>
          <w:b w:val="0"/>
          <w:sz w:val="24"/>
          <w:szCs w:val="24"/>
          <w:u w:val="none"/>
        </w:rPr>
        <w:tab/>
      </w:r>
      <w:r w:rsidR="00181C54" w:rsidRPr="00905182">
        <w:rPr>
          <w:rFonts w:ascii="Times New Roman" w:hAnsi="Times New Roman"/>
          <w:b w:val="0"/>
          <w:bCs/>
          <w:sz w:val="24"/>
          <w:szCs w:val="24"/>
          <w:u w:val="none"/>
        </w:rPr>
        <w:tab/>
      </w:r>
      <w:r w:rsidR="00181C54" w:rsidRPr="00905182">
        <w:rPr>
          <w:rFonts w:ascii="Times New Roman" w:hAnsi="Times New Roman"/>
          <w:b w:val="0"/>
          <w:bCs/>
          <w:sz w:val="24"/>
          <w:szCs w:val="24"/>
          <w:u w:val="none"/>
        </w:rPr>
        <w:tab/>
      </w:r>
      <w:r w:rsidRPr="00905182">
        <w:rPr>
          <w:rFonts w:ascii="Times New Roman" w:hAnsi="Times New Roman"/>
          <w:b w:val="0"/>
          <w:sz w:val="24"/>
          <w:szCs w:val="24"/>
          <w:u w:val="none"/>
        </w:rPr>
        <w:t>Turma</w:t>
      </w:r>
      <w:r w:rsidR="004E713D" w:rsidRPr="00905182">
        <w:rPr>
          <w:rFonts w:ascii="Times New Roman" w:hAnsi="Times New Roman"/>
          <w:b w:val="0"/>
          <w:sz w:val="24"/>
          <w:szCs w:val="24"/>
          <w:u w:val="none"/>
        </w:rPr>
        <w:t>:</w:t>
      </w:r>
      <w:r w:rsidR="57F3ADDB" w:rsidRPr="00905182">
        <w:rPr>
          <w:rFonts w:ascii="Times New Roman" w:hAnsi="Times New Roman"/>
          <w:b w:val="0"/>
          <w:sz w:val="24"/>
          <w:szCs w:val="24"/>
          <w:u w:val="none"/>
        </w:rPr>
        <w:t xml:space="preserve"> 3°A</w:t>
      </w:r>
    </w:p>
    <w:p w14:paraId="7BB65F4A" w14:textId="367609A7" w:rsidR="0F66C85B" w:rsidRPr="00905182" w:rsidRDefault="0F66C85B" w:rsidP="26AE35E9">
      <w:pPr>
        <w:spacing w:line="288" w:lineRule="auto"/>
        <w:jc w:val="both"/>
      </w:pPr>
      <w:r w:rsidRPr="00905182">
        <w:rPr>
          <w:rFonts w:eastAsia="Poppins Light"/>
          <w:color w:val="000000" w:themeColor="text1"/>
          <w:lang w:val="it"/>
        </w:rPr>
        <w:t xml:space="preserve">Nome: </w:t>
      </w:r>
      <w:r w:rsidR="5F372FB0" w:rsidRPr="00905182">
        <w:rPr>
          <w:rFonts w:eastAsia="Poppins Light"/>
          <w:color w:val="000000" w:themeColor="text1"/>
          <w:lang w:val="it"/>
        </w:rPr>
        <w:t>Matheus</w:t>
      </w:r>
      <w:r w:rsidR="7BD7D346" w:rsidRPr="00905182">
        <w:rPr>
          <w:rFonts w:eastAsia="Poppins Light"/>
          <w:color w:val="000000" w:themeColor="text1"/>
          <w:lang w:val="it"/>
        </w:rPr>
        <w:t xml:space="preserve"> </w:t>
      </w:r>
      <w:r w:rsidR="5F372FB0" w:rsidRPr="00905182">
        <w:rPr>
          <w:rFonts w:eastAsia="Poppins Light"/>
          <w:color w:val="000000" w:themeColor="text1"/>
          <w:lang w:val="it"/>
        </w:rPr>
        <w:t>Henrique</w:t>
      </w:r>
      <w:r w:rsidRPr="00905182">
        <w:tab/>
      </w:r>
      <w:r w:rsidR="7BD7D346" w:rsidRPr="00905182">
        <w:rPr>
          <w:rFonts w:eastAsia="Poppins Light"/>
          <w:color w:val="000000" w:themeColor="text1"/>
        </w:rPr>
        <w:t xml:space="preserve"> </w:t>
      </w:r>
    </w:p>
    <w:p w14:paraId="0A4F69D6" w14:textId="11BA36BF" w:rsidR="7BD7D346" w:rsidRPr="00905182" w:rsidRDefault="7BD7D346" w:rsidP="15D043A5">
      <w:pPr>
        <w:spacing w:line="288" w:lineRule="auto"/>
        <w:ind w:left="425" w:hanging="425"/>
        <w:jc w:val="both"/>
        <w:rPr>
          <w:rFonts w:eastAsia="Poppins Light"/>
          <w:color w:val="000000" w:themeColor="text1"/>
        </w:rPr>
      </w:pPr>
      <w:r w:rsidRPr="00905182">
        <w:rPr>
          <w:rFonts w:eastAsia="Poppins Light"/>
          <w:color w:val="000000" w:themeColor="text1"/>
        </w:rPr>
        <w:t xml:space="preserve">Nome: </w:t>
      </w:r>
      <w:r w:rsidR="128F3E5A" w:rsidRPr="00905182">
        <w:rPr>
          <w:rFonts w:eastAsia="Poppins Light"/>
          <w:color w:val="000000" w:themeColor="text1"/>
        </w:rPr>
        <w:t>Vitor Emanuel</w:t>
      </w:r>
    </w:p>
    <w:p w14:paraId="1D645264" w14:textId="2AB7C3DC" w:rsidR="7BD7D346" w:rsidRPr="00905182" w:rsidRDefault="7BD7D346" w:rsidP="15D043A5">
      <w:pPr>
        <w:spacing w:line="288" w:lineRule="auto"/>
        <w:ind w:left="425" w:hanging="425"/>
        <w:jc w:val="both"/>
        <w:rPr>
          <w:rFonts w:eastAsia="Poppins Light"/>
          <w:color w:val="000000" w:themeColor="text1"/>
        </w:rPr>
      </w:pPr>
      <w:r w:rsidRPr="00905182">
        <w:rPr>
          <w:rFonts w:eastAsia="Poppins Light"/>
          <w:color w:val="000000" w:themeColor="text1"/>
        </w:rPr>
        <w:t xml:space="preserve">Nome: </w:t>
      </w:r>
      <w:proofErr w:type="spellStart"/>
      <w:r w:rsidR="6A186B75" w:rsidRPr="00905182">
        <w:rPr>
          <w:rFonts w:eastAsia="Poppins Light"/>
          <w:color w:val="000000" w:themeColor="text1"/>
        </w:rPr>
        <w:t>Kauã</w:t>
      </w:r>
      <w:proofErr w:type="spellEnd"/>
      <w:r w:rsidR="6A186B75" w:rsidRPr="00905182">
        <w:rPr>
          <w:rFonts w:eastAsia="Poppins Light"/>
          <w:color w:val="000000" w:themeColor="text1"/>
        </w:rPr>
        <w:t xml:space="preserve"> A. Enger</w:t>
      </w:r>
    </w:p>
    <w:p w14:paraId="17797701" w14:textId="4FE83307" w:rsidR="00B26BF8" w:rsidRPr="00905182" w:rsidRDefault="7BD7D346" w:rsidP="008E07E9">
      <w:pPr>
        <w:spacing w:line="288" w:lineRule="auto"/>
        <w:ind w:left="425" w:hanging="425"/>
        <w:jc w:val="both"/>
        <w:rPr>
          <w:rFonts w:eastAsia="Poppins Light"/>
          <w:color w:val="000000" w:themeColor="text1"/>
        </w:rPr>
      </w:pPr>
      <w:r w:rsidRPr="00905182">
        <w:rPr>
          <w:rFonts w:eastAsia="Poppins Light"/>
          <w:color w:val="000000" w:themeColor="text1"/>
        </w:rPr>
        <w:t xml:space="preserve">Nome: </w:t>
      </w:r>
      <w:proofErr w:type="spellStart"/>
      <w:r w:rsidR="023EA1E7" w:rsidRPr="00905182">
        <w:rPr>
          <w:rFonts w:eastAsia="Poppins Light"/>
          <w:color w:val="000000" w:themeColor="text1"/>
        </w:rPr>
        <w:t>Lo</w:t>
      </w:r>
      <w:proofErr w:type="spellEnd"/>
      <w:r w:rsidR="023EA1E7" w:rsidRPr="00905182">
        <w:rPr>
          <w:rFonts w:eastAsia="Poppins Light"/>
          <w:color w:val="000000" w:themeColor="text1"/>
        </w:rPr>
        <w:t xml:space="preserve"> ami</w:t>
      </w:r>
      <w:r w:rsidR="007075F6" w:rsidRPr="00905182">
        <w:rPr>
          <w:rFonts w:eastAsia="Poppins Light"/>
          <w:color w:val="000000" w:themeColor="text1"/>
        </w:rPr>
        <w:t xml:space="preserve"> Nata</w:t>
      </w:r>
    </w:p>
    <w:p w14:paraId="2CAEF74F" w14:textId="6409B525" w:rsidR="15D043A5" w:rsidRPr="00905182" w:rsidRDefault="15D043A5" w:rsidP="15D043A5">
      <w:pPr>
        <w:jc w:val="both"/>
        <w:rPr>
          <w:b/>
          <w:bCs/>
          <w:noProof/>
        </w:rPr>
      </w:pPr>
    </w:p>
    <w:p w14:paraId="6C49C706" w14:textId="26EAC619" w:rsidR="0060776C" w:rsidRPr="00905182" w:rsidRDefault="0060776C" w:rsidP="00A034DA">
      <w:pPr>
        <w:jc w:val="both"/>
        <w:rPr>
          <w:b/>
          <w:bCs/>
          <w:noProof/>
        </w:rPr>
      </w:pPr>
      <w:r w:rsidRPr="00905182">
        <w:rPr>
          <w:b/>
          <w:bCs/>
          <w:noProof/>
        </w:rPr>
        <w:t>Título</w:t>
      </w:r>
      <w:r w:rsidR="00E227A8" w:rsidRPr="00905182">
        <w:rPr>
          <w:b/>
          <w:bCs/>
          <w:noProof/>
        </w:rPr>
        <w:t xml:space="preserve"> da atividade</w:t>
      </w:r>
      <w:r w:rsidRPr="00905182">
        <w:rPr>
          <w:b/>
          <w:bCs/>
          <w:noProof/>
        </w:rPr>
        <w:t>:</w:t>
      </w:r>
      <w:r w:rsidR="00A903F8" w:rsidRPr="00905182">
        <w:rPr>
          <w:b/>
          <w:bCs/>
          <w:noProof/>
        </w:rPr>
        <w:t xml:space="preserve"> </w:t>
      </w:r>
      <w:r w:rsidR="0008763C" w:rsidRPr="00905182">
        <w:rPr>
          <w:b/>
          <w:bCs/>
          <w:noProof/>
        </w:rPr>
        <w:t>d</w:t>
      </w:r>
      <w:r w:rsidR="00A903F8" w:rsidRPr="00905182">
        <w:rPr>
          <w:b/>
          <w:bCs/>
          <w:noProof/>
        </w:rPr>
        <w:t>efinição da justificativa</w:t>
      </w:r>
      <w:r w:rsidR="00A8530C" w:rsidRPr="00905182">
        <w:rPr>
          <w:b/>
          <w:bCs/>
          <w:noProof/>
        </w:rPr>
        <w:t xml:space="preserve"> e</w:t>
      </w:r>
      <w:r w:rsidR="00A903F8" w:rsidRPr="00905182">
        <w:rPr>
          <w:b/>
          <w:bCs/>
          <w:noProof/>
        </w:rPr>
        <w:t xml:space="preserve"> </w:t>
      </w:r>
      <w:r w:rsidR="0093526D" w:rsidRPr="00905182">
        <w:rPr>
          <w:b/>
          <w:bCs/>
          <w:noProof/>
        </w:rPr>
        <w:t xml:space="preserve">da </w:t>
      </w:r>
      <w:r w:rsidR="00A903F8" w:rsidRPr="00905182">
        <w:rPr>
          <w:b/>
          <w:bCs/>
          <w:noProof/>
        </w:rPr>
        <w:t xml:space="preserve">finalidade do </w:t>
      </w:r>
      <w:r w:rsidR="0008763C" w:rsidRPr="00905182">
        <w:rPr>
          <w:b/>
          <w:bCs/>
          <w:noProof/>
        </w:rPr>
        <w:t>p</w:t>
      </w:r>
      <w:r w:rsidR="00A903F8" w:rsidRPr="00905182">
        <w:rPr>
          <w:b/>
          <w:bCs/>
          <w:noProof/>
        </w:rPr>
        <w:t>rojeto</w:t>
      </w:r>
    </w:p>
    <w:p w14:paraId="65650FF6" w14:textId="77777777" w:rsidR="0060776C" w:rsidRPr="00905182" w:rsidRDefault="0060776C" w:rsidP="00A034DA">
      <w:pPr>
        <w:spacing w:line="288" w:lineRule="auto"/>
        <w:jc w:val="both"/>
        <w:rPr>
          <w:u w:val="single"/>
        </w:rPr>
      </w:pPr>
    </w:p>
    <w:p w14:paraId="161369BA" w14:textId="77777777" w:rsidR="00E227A8" w:rsidRPr="00905182" w:rsidRDefault="00E227A8" w:rsidP="00A034DA">
      <w:pPr>
        <w:jc w:val="both"/>
        <w:rPr>
          <w:b/>
          <w:bCs/>
          <w:noProof/>
        </w:rPr>
      </w:pPr>
      <w:r w:rsidRPr="00905182">
        <w:rPr>
          <w:b/>
          <w:bCs/>
          <w:noProof/>
        </w:rPr>
        <w:t>Objetivos</w:t>
      </w:r>
    </w:p>
    <w:p w14:paraId="382129C2" w14:textId="1429DDD2" w:rsidR="00A903F8" w:rsidRPr="00905182" w:rsidRDefault="00A903F8" w:rsidP="00A903F8">
      <w:pPr>
        <w:pStyle w:val="PargrafodaLista"/>
        <w:numPr>
          <w:ilvl w:val="0"/>
          <w:numId w:val="5"/>
        </w:numPr>
        <w:jc w:val="both"/>
        <w:rPr>
          <w:noProof/>
        </w:rPr>
      </w:pPr>
      <w:r w:rsidRPr="00905182">
        <w:rPr>
          <w:noProof/>
        </w:rPr>
        <w:t>Definir a justificativa</w:t>
      </w:r>
      <w:r w:rsidR="00A8530C" w:rsidRPr="00905182">
        <w:rPr>
          <w:noProof/>
        </w:rPr>
        <w:t xml:space="preserve"> e </w:t>
      </w:r>
      <w:r w:rsidR="00421494" w:rsidRPr="00905182">
        <w:rPr>
          <w:noProof/>
        </w:rPr>
        <w:t xml:space="preserve">a </w:t>
      </w:r>
      <w:r w:rsidRPr="00905182">
        <w:rPr>
          <w:noProof/>
        </w:rPr>
        <w:t>finalidade de um projeto de forma prática</w:t>
      </w:r>
      <w:r w:rsidR="00E761E5" w:rsidRPr="00905182">
        <w:rPr>
          <w:noProof/>
        </w:rPr>
        <w:t>;</w:t>
      </w:r>
    </w:p>
    <w:p w14:paraId="0070E169" w14:textId="327A85C3" w:rsidR="00413F42" w:rsidRPr="00905182" w:rsidRDefault="00413F42" w:rsidP="00A034DA">
      <w:pPr>
        <w:pStyle w:val="PargrafodaLista"/>
        <w:numPr>
          <w:ilvl w:val="0"/>
          <w:numId w:val="5"/>
        </w:numPr>
        <w:jc w:val="both"/>
        <w:rPr>
          <w:noProof/>
        </w:rPr>
      </w:pPr>
      <w:r w:rsidRPr="00905182">
        <w:rPr>
          <w:noProof/>
        </w:rPr>
        <w:t xml:space="preserve">Aplicar conceitos aprendidos </w:t>
      </w:r>
      <w:r w:rsidR="00A034DA" w:rsidRPr="00905182">
        <w:rPr>
          <w:noProof/>
        </w:rPr>
        <w:t>durante a aula</w:t>
      </w:r>
      <w:r w:rsidR="00E761E5" w:rsidRPr="00905182">
        <w:rPr>
          <w:noProof/>
        </w:rPr>
        <w:t>;</w:t>
      </w:r>
    </w:p>
    <w:p w14:paraId="01070306" w14:textId="05841805" w:rsidR="00E227A8" w:rsidRPr="00905182" w:rsidRDefault="00413F42" w:rsidP="00A034DA">
      <w:pPr>
        <w:pStyle w:val="PargrafodaLista"/>
        <w:numPr>
          <w:ilvl w:val="0"/>
          <w:numId w:val="5"/>
        </w:numPr>
        <w:jc w:val="both"/>
        <w:rPr>
          <w:noProof/>
        </w:rPr>
      </w:pPr>
      <w:r w:rsidRPr="00905182">
        <w:rPr>
          <w:noProof/>
        </w:rPr>
        <w:t>Desenvolver criatividade na elaboração do escopo.</w:t>
      </w:r>
    </w:p>
    <w:p w14:paraId="2F8A4448" w14:textId="77777777" w:rsidR="00413F42" w:rsidRPr="00905182" w:rsidRDefault="00413F42" w:rsidP="00A034DA">
      <w:pPr>
        <w:jc w:val="both"/>
        <w:rPr>
          <w:noProof/>
        </w:rPr>
      </w:pPr>
    </w:p>
    <w:p w14:paraId="050BB83B" w14:textId="77777777" w:rsidR="00E227A8" w:rsidRPr="00905182" w:rsidRDefault="00E227A8" w:rsidP="00A034DA">
      <w:pPr>
        <w:jc w:val="both"/>
        <w:rPr>
          <w:b/>
          <w:bCs/>
          <w:noProof/>
        </w:rPr>
      </w:pPr>
      <w:r w:rsidRPr="00905182">
        <w:rPr>
          <w:b/>
          <w:bCs/>
          <w:noProof/>
        </w:rPr>
        <w:t>Lista de materiais</w:t>
      </w:r>
    </w:p>
    <w:p w14:paraId="228265C8" w14:textId="7F33FFE8" w:rsidR="00413F42" w:rsidRPr="00905182" w:rsidRDefault="00413F42" w:rsidP="00A034DA">
      <w:pPr>
        <w:pStyle w:val="PargrafodaLista"/>
        <w:numPr>
          <w:ilvl w:val="0"/>
          <w:numId w:val="1"/>
        </w:numPr>
        <w:spacing w:line="276" w:lineRule="auto"/>
        <w:jc w:val="both"/>
        <w:rPr>
          <w:noProof/>
        </w:rPr>
      </w:pPr>
      <w:r w:rsidRPr="00905182">
        <w:rPr>
          <w:noProof/>
        </w:rPr>
        <w:t xml:space="preserve">Caneta </w:t>
      </w:r>
      <w:r w:rsidR="006B6ECD" w:rsidRPr="00905182">
        <w:rPr>
          <w:noProof/>
        </w:rPr>
        <w:t>ou lápis</w:t>
      </w:r>
      <w:r w:rsidRPr="00905182">
        <w:rPr>
          <w:noProof/>
        </w:rPr>
        <w:t>.</w:t>
      </w:r>
    </w:p>
    <w:p w14:paraId="3CA994FA" w14:textId="32F2F9E5" w:rsidR="00B26BF8" w:rsidRPr="00905182" w:rsidRDefault="00B26BF8">
      <w:pPr>
        <w:rPr>
          <w:b/>
          <w:bCs/>
          <w:noProof/>
        </w:rPr>
      </w:pPr>
    </w:p>
    <w:p w14:paraId="0ED21B0B" w14:textId="03A06E06" w:rsidR="00E227A8" w:rsidRPr="00905182" w:rsidRDefault="00E227A8" w:rsidP="00A034DA">
      <w:pPr>
        <w:jc w:val="both"/>
        <w:rPr>
          <w:b/>
          <w:bCs/>
          <w:noProof/>
        </w:rPr>
      </w:pPr>
      <w:r w:rsidRPr="00905182">
        <w:rPr>
          <w:b/>
          <w:bCs/>
          <w:noProof/>
        </w:rPr>
        <w:t xml:space="preserve">Procedimento </w:t>
      </w:r>
      <w:r w:rsidR="00464B32" w:rsidRPr="00905182">
        <w:rPr>
          <w:b/>
          <w:bCs/>
          <w:noProof/>
        </w:rPr>
        <w:t>e</w:t>
      </w:r>
      <w:r w:rsidRPr="00905182">
        <w:rPr>
          <w:b/>
          <w:bCs/>
          <w:noProof/>
        </w:rPr>
        <w:t>xperimental</w:t>
      </w:r>
    </w:p>
    <w:p w14:paraId="0FAB7145" w14:textId="77777777" w:rsidR="00E227A8" w:rsidRPr="00905182" w:rsidRDefault="00E227A8" w:rsidP="00A034DA">
      <w:pPr>
        <w:ind w:left="357"/>
        <w:jc w:val="both"/>
        <w:rPr>
          <w:noProof/>
        </w:rPr>
      </w:pPr>
    </w:p>
    <w:p w14:paraId="743C9B9A" w14:textId="326459E4" w:rsidR="00413F42" w:rsidRPr="00905182" w:rsidRDefault="00413F42" w:rsidP="00A034DA">
      <w:pPr>
        <w:pStyle w:val="PargrafodaLista"/>
        <w:numPr>
          <w:ilvl w:val="0"/>
          <w:numId w:val="2"/>
        </w:numPr>
        <w:spacing w:line="276" w:lineRule="auto"/>
        <w:jc w:val="both"/>
        <w:rPr>
          <w:b/>
          <w:bCs/>
          <w:noProof/>
        </w:rPr>
      </w:pPr>
      <w:r w:rsidRPr="00905182">
        <w:rPr>
          <w:b/>
          <w:bCs/>
          <w:noProof/>
        </w:rPr>
        <w:t>Preparação:</w:t>
      </w:r>
    </w:p>
    <w:p w14:paraId="451D8876" w14:textId="259FB5D4" w:rsidR="15D043A5" w:rsidRPr="00905182" w:rsidRDefault="15D043A5" w:rsidP="15D043A5">
      <w:pPr>
        <w:pStyle w:val="PargrafodaLista"/>
        <w:spacing w:line="276" w:lineRule="auto"/>
        <w:jc w:val="both"/>
        <w:rPr>
          <w:b/>
          <w:bCs/>
          <w:noProof/>
        </w:rPr>
      </w:pPr>
    </w:p>
    <w:p w14:paraId="4EEBEF9B" w14:textId="44E759EF" w:rsidR="00252FFB" w:rsidRPr="00905182" w:rsidRDefault="00252FFB" w:rsidP="00A903F8">
      <w:pPr>
        <w:pStyle w:val="PargrafodaLista"/>
        <w:numPr>
          <w:ilvl w:val="0"/>
          <w:numId w:val="22"/>
        </w:numPr>
        <w:spacing w:line="276" w:lineRule="auto"/>
        <w:jc w:val="both"/>
        <w:rPr>
          <w:noProof/>
        </w:rPr>
      </w:pPr>
      <w:r w:rsidRPr="00905182">
        <w:rPr>
          <w:noProof/>
        </w:rPr>
        <w:t>Leia</w:t>
      </w:r>
      <w:r w:rsidR="5C0EB091" w:rsidRPr="00905182">
        <w:rPr>
          <w:noProof/>
        </w:rPr>
        <w:t>m</w:t>
      </w:r>
      <w:r w:rsidRPr="00905182">
        <w:rPr>
          <w:noProof/>
        </w:rPr>
        <w:t xml:space="preserve"> o exemplo de escopo de projeto disponível no </w:t>
      </w:r>
      <w:r w:rsidRPr="00905182">
        <w:rPr>
          <w:b/>
          <w:bCs/>
          <w:noProof/>
        </w:rPr>
        <w:t>Anexo I</w:t>
      </w:r>
      <w:r w:rsidR="00A903F8" w:rsidRPr="00905182">
        <w:rPr>
          <w:b/>
          <w:bCs/>
          <w:noProof/>
        </w:rPr>
        <w:t xml:space="preserve"> </w:t>
      </w:r>
      <w:r w:rsidR="00E761E5" w:rsidRPr="00905182">
        <w:rPr>
          <w:noProof/>
        </w:rPr>
        <w:t>a seguir</w:t>
      </w:r>
      <w:r w:rsidR="00A903F8" w:rsidRPr="00905182">
        <w:rPr>
          <w:noProof/>
        </w:rPr>
        <w:t xml:space="preserve">, </w:t>
      </w:r>
      <w:r w:rsidRPr="00905182">
        <w:rPr>
          <w:noProof/>
        </w:rPr>
        <w:t xml:space="preserve">que descreve a </w:t>
      </w:r>
      <w:r w:rsidR="00E761E5" w:rsidRPr="00905182">
        <w:rPr>
          <w:noProof/>
        </w:rPr>
        <w:t>o</w:t>
      </w:r>
      <w:r w:rsidRPr="00905182">
        <w:rPr>
          <w:noProof/>
        </w:rPr>
        <w:t>rganização da formatura da turma do curso técnico. Este exemplo servirá como referência para entender como um escopo de projeto pode ser estruturado</w:t>
      </w:r>
      <w:r w:rsidR="00E761E5" w:rsidRPr="00905182">
        <w:rPr>
          <w:noProof/>
        </w:rPr>
        <w:t>;</w:t>
      </w:r>
    </w:p>
    <w:p w14:paraId="56E90977" w14:textId="6680C001" w:rsidR="00252FFB" w:rsidRPr="00905182" w:rsidRDefault="00252FFB" w:rsidP="00A034DA">
      <w:pPr>
        <w:pStyle w:val="PargrafodaLista"/>
        <w:numPr>
          <w:ilvl w:val="0"/>
          <w:numId w:val="22"/>
        </w:numPr>
        <w:spacing w:line="276" w:lineRule="auto"/>
        <w:jc w:val="both"/>
        <w:rPr>
          <w:noProof/>
        </w:rPr>
      </w:pPr>
      <w:r w:rsidRPr="00905182">
        <w:rPr>
          <w:noProof/>
        </w:rPr>
        <w:t>Verifique</w:t>
      </w:r>
      <w:r w:rsidR="77A88C17" w:rsidRPr="00905182">
        <w:rPr>
          <w:noProof/>
        </w:rPr>
        <w:t>m</w:t>
      </w:r>
      <w:r w:rsidRPr="00905182">
        <w:rPr>
          <w:noProof/>
        </w:rPr>
        <w:t xml:space="preserve"> o modelo de escopo disponível no Anexo II, que é o rascunho que você deverá preencher.</w:t>
      </w:r>
    </w:p>
    <w:p w14:paraId="7BDB729F" w14:textId="77777777" w:rsidR="00252FFB" w:rsidRPr="00905182" w:rsidRDefault="00252FFB" w:rsidP="00A034DA">
      <w:pPr>
        <w:pStyle w:val="PargrafodaLista"/>
        <w:spacing w:line="276" w:lineRule="auto"/>
        <w:ind w:left="1080"/>
        <w:jc w:val="both"/>
        <w:rPr>
          <w:noProof/>
        </w:rPr>
      </w:pPr>
    </w:p>
    <w:p w14:paraId="69FAC326" w14:textId="77777777" w:rsidR="00413F42" w:rsidRPr="00905182" w:rsidRDefault="00413F42" w:rsidP="00A034DA">
      <w:pPr>
        <w:pStyle w:val="PargrafodaLista"/>
        <w:numPr>
          <w:ilvl w:val="0"/>
          <w:numId w:val="2"/>
        </w:numPr>
        <w:spacing w:line="276" w:lineRule="auto"/>
        <w:jc w:val="both"/>
        <w:rPr>
          <w:noProof/>
        </w:rPr>
      </w:pPr>
      <w:r w:rsidRPr="00905182">
        <w:rPr>
          <w:b/>
          <w:bCs/>
          <w:noProof/>
        </w:rPr>
        <w:t xml:space="preserve">Grupos: </w:t>
      </w:r>
    </w:p>
    <w:p w14:paraId="49AB5B1E" w14:textId="7F90939C" w:rsidR="15D043A5" w:rsidRPr="00905182" w:rsidRDefault="15D043A5" w:rsidP="15D043A5">
      <w:pPr>
        <w:pStyle w:val="PargrafodaLista"/>
        <w:spacing w:line="276" w:lineRule="auto"/>
        <w:jc w:val="both"/>
        <w:rPr>
          <w:noProof/>
        </w:rPr>
      </w:pPr>
    </w:p>
    <w:p w14:paraId="197E8FA9" w14:textId="5E8E523E" w:rsidR="00252FFB" w:rsidRPr="00905182" w:rsidRDefault="00252FFB" w:rsidP="00A034DA">
      <w:pPr>
        <w:pStyle w:val="PargrafodaLista"/>
        <w:numPr>
          <w:ilvl w:val="0"/>
          <w:numId w:val="24"/>
        </w:numPr>
        <w:spacing w:line="276" w:lineRule="auto"/>
        <w:jc w:val="both"/>
        <w:rPr>
          <w:noProof/>
        </w:rPr>
      </w:pPr>
      <w:r w:rsidRPr="00905182">
        <w:rPr>
          <w:noProof/>
        </w:rPr>
        <w:t>Realize</w:t>
      </w:r>
      <w:r w:rsidR="32D75D47" w:rsidRPr="00905182">
        <w:rPr>
          <w:noProof/>
        </w:rPr>
        <w:t>m</w:t>
      </w:r>
      <w:r w:rsidRPr="00905182">
        <w:rPr>
          <w:noProof/>
        </w:rPr>
        <w:t xml:space="preserve"> a atividade com o mesmo grupo definido </w:t>
      </w:r>
      <w:r w:rsidR="00A034DA" w:rsidRPr="00905182">
        <w:rPr>
          <w:noProof/>
        </w:rPr>
        <w:t xml:space="preserve">para </w:t>
      </w:r>
      <w:r w:rsidR="00421494" w:rsidRPr="00905182">
        <w:rPr>
          <w:noProof/>
        </w:rPr>
        <w:t xml:space="preserve">a </w:t>
      </w:r>
      <w:r w:rsidR="00A034DA" w:rsidRPr="00905182">
        <w:rPr>
          <w:noProof/>
        </w:rPr>
        <w:t>elaboração</w:t>
      </w:r>
      <w:r w:rsidRPr="00905182">
        <w:rPr>
          <w:noProof/>
        </w:rPr>
        <w:t xml:space="preserve"> do </w:t>
      </w:r>
      <w:r w:rsidR="0093526D" w:rsidRPr="00905182">
        <w:rPr>
          <w:noProof/>
        </w:rPr>
        <w:t>Projeto Multidisciplinar</w:t>
      </w:r>
      <w:r w:rsidR="00E761E5" w:rsidRPr="00905182">
        <w:rPr>
          <w:noProof/>
        </w:rPr>
        <w:t>;</w:t>
      </w:r>
    </w:p>
    <w:p w14:paraId="06EB784E" w14:textId="7980741B" w:rsidR="00421494" w:rsidRPr="00905182" w:rsidRDefault="00252FFB" w:rsidP="15D043A5">
      <w:pPr>
        <w:pStyle w:val="PargrafodaLista"/>
        <w:numPr>
          <w:ilvl w:val="0"/>
          <w:numId w:val="24"/>
        </w:numPr>
        <w:spacing w:line="276" w:lineRule="auto"/>
        <w:jc w:val="both"/>
        <w:rPr>
          <w:noProof/>
        </w:rPr>
      </w:pPr>
      <w:r w:rsidRPr="00905182">
        <w:rPr>
          <w:noProof/>
        </w:rPr>
        <w:t>Confirme</w:t>
      </w:r>
      <w:r w:rsidR="554CEF3E" w:rsidRPr="00905182">
        <w:rPr>
          <w:noProof/>
        </w:rPr>
        <w:t>m</w:t>
      </w:r>
      <w:r w:rsidRPr="00905182">
        <w:rPr>
          <w:noProof/>
        </w:rPr>
        <w:t xml:space="preserve"> o tema do projeto para o seu grupo.</w:t>
      </w:r>
    </w:p>
    <w:p w14:paraId="6D587C21" w14:textId="77777777" w:rsidR="00E761E5" w:rsidRPr="00905182" w:rsidRDefault="00E761E5" w:rsidP="00421494">
      <w:pPr>
        <w:pStyle w:val="PargrafodaLista"/>
        <w:spacing w:line="276" w:lineRule="auto"/>
        <w:ind w:left="1068"/>
        <w:jc w:val="both"/>
        <w:rPr>
          <w:noProof/>
        </w:rPr>
      </w:pPr>
    </w:p>
    <w:p w14:paraId="6D13DCC9" w14:textId="0CF671C3" w:rsidR="00413F42" w:rsidRPr="00905182" w:rsidRDefault="00413F42" w:rsidP="00A034DA">
      <w:pPr>
        <w:pStyle w:val="PargrafodaLista"/>
        <w:numPr>
          <w:ilvl w:val="0"/>
          <w:numId w:val="2"/>
        </w:numPr>
        <w:spacing w:line="276" w:lineRule="auto"/>
        <w:jc w:val="both"/>
        <w:rPr>
          <w:b/>
          <w:bCs/>
          <w:noProof/>
        </w:rPr>
      </w:pPr>
      <w:r w:rsidRPr="00905182">
        <w:rPr>
          <w:b/>
          <w:bCs/>
          <w:noProof/>
        </w:rPr>
        <w:t xml:space="preserve">Desenvolvimento do escopo: </w:t>
      </w:r>
    </w:p>
    <w:p w14:paraId="086088DA" w14:textId="33C8B136" w:rsidR="15D043A5" w:rsidRPr="00905182" w:rsidRDefault="15D043A5" w:rsidP="15D043A5">
      <w:pPr>
        <w:pStyle w:val="PargrafodaLista"/>
        <w:spacing w:line="276" w:lineRule="auto"/>
        <w:jc w:val="both"/>
        <w:rPr>
          <w:b/>
          <w:bCs/>
          <w:noProof/>
        </w:rPr>
      </w:pPr>
    </w:p>
    <w:p w14:paraId="5ED03E71" w14:textId="46AE0175" w:rsidR="00252FFB" w:rsidRPr="00905182" w:rsidRDefault="00252FFB" w:rsidP="00A034DA">
      <w:pPr>
        <w:pStyle w:val="PargrafodaLista"/>
        <w:numPr>
          <w:ilvl w:val="0"/>
          <w:numId w:val="25"/>
        </w:numPr>
        <w:spacing w:line="276" w:lineRule="auto"/>
        <w:jc w:val="both"/>
        <w:rPr>
          <w:noProof/>
        </w:rPr>
      </w:pPr>
      <w:r w:rsidRPr="00905182">
        <w:rPr>
          <w:noProof/>
        </w:rPr>
        <w:t>Preencha</w:t>
      </w:r>
      <w:r w:rsidR="7CD22801" w:rsidRPr="00905182">
        <w:rPr>
          <w:noProof/>
        </w:rPr>
        <w:t>m</w:t>
      </w:r>
      <w:r w:rsidRPr="00905182">
        <w:rPr>
          <w:noProof/>
        </w:rPr>
        <w:t xml:space="preserve"> o modelo do escopo disponível no Anexo II com base no exemplo de escopo descrito no Anexo I</w:t>
      </w:r>
      <w:r w:rsidR="00E761E5" w:rsidRPr="00905182">
        <w:rPr>
          <w:noProof/>
        </w:rPr>
        <w:t>;</w:t>
      </w:r>
    </w:p>
    <w:p w14:paraId="566CDD89" w14:textId="636BA2DA" w:rsidR="00252FFB" w:rsidRPr="00905182" w:rsidRDefault="00252FFB" w:rsidP="00A034DA">
      <w:pPr>
        <w:pStyle w:val="PargrafodaLista"/>
        <w:numPr>
          <w:ilvl w:val="0"/>
          <w:numId w:val="25"/>
        </w:numPr>
        <w:spacing w:line="276" w:lineRule="auto"/>
        <w:jc w:val="both"/>
        <w:rPr>
          <w:noProof/>
        </w:rPr>
      </w:pPr>
      <w:r w:rsidRPr="00905182">
        <w:rPr>
          <w:noProof/>
        </w:rPr>
        <w:t>O preenchimento do modelo pode ser feito de forma manuscrita ou digital. Se optar</w:t>
      </w:r>
      <w:r w:rsidR="3551831B" w:rsidRPr="00905182">
        <w:rPr>
          <w:noProof/>
        </w:rPr>
        <w:t>em</w:t>
      </w:r>
      <w:r w:rsidRPr="00905182">
        <w:rPr>
          <w:noProof/>
        </w:rPr>
        <w:t xml:space="preserve"> pela versão digital, você</w:t>
      </w:r>
      <w:r w:rsidR="0228F9FF" w:rsidRPr="00905182">
        <w:rPr>
          <w:noProof/>
        </w:rPr>
        <w:t>s</w:t>
      </w:r>
      <w:r w:rsidRPr="00905182">
        <w:rPr>
          <w:noProof/>
        </w:rPr>
        <w:t xml:space="preserve"> pode</w:t>
      </w:r>
      <w:r w:rsidR="3B566726" w:rsidRPr="00905182">
        <w:rPr>
          <w:noProof/>
        </w:rPr>
        <w:t>s</w:t>
      </w:r>
      <w:r w:rsidRPr="00905182">
        <w:rPr>
          <w:noProof/>
        </w:rPr>
        <w:t xml:space="preserve"> utilizar o laboratório de informática</w:t>
      </w:r>
      <w:r w:rsidR="00E761E5" w:rsidRPr="00905182">
        <w:rPr>
          <w:noProof/>
        </w:rPr>
        <w:t>;</w:t>
      </w:r>
    </w:p>
    <w:p w14:paraId="61B5881F" w14:textId="0A9948F7" w:rsidR="00252FFB" w:rsidRPr="00905182" w:rsidRDefault="00252FFB" w:rsidP="00A034DA">
      <w:pPr>
        <w:pStyle w:val="PargrafodaLista"/>
        <w:numPr>
          <w:ilvl w:val="0"/>
          <w:numId w:val="25"/>
        </w:numPr>
        <w:spacing w:line="276" w:lineRule="auto"/>
        <w:jc w:val="both"/>
        <w:rPr>
          <w:noProof/>
        </w:rPr>
      </w:pPr>
      <w:r w:rsidRPr="00905182">
        <w:rPr>
          <w:noProof/>
        </w:rPr>
        <w:t>No final do documento, você</w:t>
      </w:r>
      <w:r w:rsidR="695FB6D1" w:rsidRPr="00905182">
        <w:rPr>
          <w:noProof/>
        </w:rPr>
        <w:t>s</w:t>
      </w:r>
      <w:r w:rsidRPr="00905182">
        <w:rPr>
          <w:noProof/>
        </w:rPr>
        <w:t xml:space="preserve"> encontrar</w:t>
      </w:r>
      <w:r w:rsidR="7127F0F8" w:rsidRPr="00905182">
        <w:rPr>
          <w:noProof/>
        </w:rPr>
        <w:t>am,</w:t>
      </w:r>
      <w:r w:rsidRPr="00905182">
        <w:rPr>
          <w:noProof/>
        </w:rPr>
        <w:t xml:space="preserve"> dicas adicionais para ajudar no preenchimento do rascunho.</w:t>
      </w:r>
    </w:p>
    <w:p w14:paraId="7BE5F850" w14:textId="77777777" w:rsidR="00252FFB" w:rsidRPr="00905182" w:rsidRDefault="00252FFB" w:rsidP="00A034DA">
      <w:pPr>
        <w:pStyle w:val="PargrafodaLista"/>
        <w:spacing w:line="276" w:lineRule="auto"/>
        <w:ind w:left="1068"/>
        <w:jc w:val="both"/>
        <w:rPr>
          <w:noProof/>
        </w:rPr>
      </w:pPr>
    </w:p>
    <w:p w14:paraId="6C0FEC7C" w14:textId="438BA1F0" w:rsidR="00413F42" w:rsidRPr="00905182" w:rsidRDefault="00413F42" w:rsidP="00A034DA">
      <w:pPr>
        <w:pStyle w:val="PargrafodaLista"/>
        <w:numPr>
          <w:ilvl w:val="0"/>
          <w:numId w:val="2"/>
        </w:numPr>
        <w:spacing w:line="276" w:lineRule="auto"/>
        <w:jc w:val="both"/>
        <w:rPr>
          <w:noProof/>
        </w:rPr>
      </w:pPr>
      <w:r w:rsidRPr="00905182">
        <w:rPr>
          <w:b/>
          <w:bCs/>
          <w:noProof/>
        </w:rPr>
        <w:t>Apresentação</w:t>
      </w:r>
      <w:r w:rsidRPr="00905182">
        <w:rPr>
          <w:noProof/>
        </w:rPr>
        <w:t xml:space="preserve">: </w:t>
      </w:r>
    </w:p>
    <w:p w14:paraId="453FC281" w14:textId="23D0F8BE" w:rsidR="15D043A5" w:rsidRPr="00905182" w:rsidRDefault="15D043A5" w:rsidP="15D043A5">
      <w:pPr>
        <w:pStyle w:val="PargrafodaLista"/>
        <w:spacing w:line="276" w:lineRule="auto"/>
        <w:jc w:val="both"/>
        <w:rPr>
          <w:noProof/>
        </w:rPr>
      </w:pPr>
    </w:p>
    <w:p w14:paraId="68D36930" w14:textId="71B505BC" w:rsidR="00413F42" w:rsidRPr="00905182" w:rsidRDefault="00413F42" w:rsidP="00A034DA">
      <w:pPr>
        <w:pStyle w:val="PargrafodaLista"/>
        <w:spacing w:line="276" w:lineRule="auto"/>
        <w:jc w:val="both"/>
        <w:rPr>
          <w:noProof/>
        </w:rPr>
      </w:pPr>
      <w:r w:rsidRPr="00905182">
        <w:rPr>
          <w:noProof/>
        </w:rPr>
        <w:t>Apresente</w:t>
      </w:r>
      <w:r w:rsidR="22550A84" w:rsidRPr="00905182">
        <w:rPr>
          <w:noProof/>
        </w:rPr>
        <w:t>m</w:t>
      </w:r>
      <w:r w:rsidRPr="00905182">
        <w:rPr>
          <w:noProof/>
        </w:rPr>
        <w:t xml:space="preserve"> o escopo do projeto para outros grupos e ouça</w:t>
      </w:r>
      <w:r w:rsidR="023196C5" w:rsidRPr="00905182">
        <w:rPr>
          <w:noProof/>
        </w:rPr>
        <w:t>m</w:t>
      </w:r>
      <w:r w:rsidRPr="00905182">
        <w:rPr>
          <w:noProof/>
        </w:rPr>
        <w:t xml:space="preserve"> as apresentações</w:t>
      </w:r>
      <w:r w:rsidR="00E761E5" w:rsidRPr="00905182">
        <w:rPr>
          <w:noProof/>
        </w:rPr>
        <w:t xml:space="preserve"> dos seus colegas</w:t>
      </w:r>
      <w:r w:rsidRPr="00905182">
        <w:rPr>
          <w:noProof/>
        </w:rPr>
        <w:t>.</w:t>
      </w:r>
    </w:p>
    <w:p w14:paraId="1B2C17FA" w14:textId="77777777" w:rsidR="00252FFB" w:rsidRPr="00905182" w:rsidRDefault="00252FFB" w:rsidP="00A034DA">
      <w:pPr>
        <w:pStyle w:val="PargrafodaLista"/>
        <w:spacing w:line="276" w:lineRule="auto"/>
        <w:jc w:val="both"/>
        <w:rPr>
          <w:noProof/>
        </w:rPr>
      </w:pPr>
    </w:p>
    <w:p w14:paraId="331F3ECB" w14:textId="77777777" w:rsidR="00413F42" w:rsidRPr="00905182" w:rsidRDefault="00413F42" w:rsidP="00A034DA">
      <w:pPr>
        <w:pStyle w:val="PargrafodaLista"/>
        <w:numPr>
          <w:ilvl w:val="0"/>
          <w:numId w:val="2"/>
        </w:numPr>
        <w:spacing w:line="276" w:lineRule="auto"/>
        <w:jc w:val="both"/>
        <w:rPr>
          <w:noProof/>
        </w:rPr>
      </w:pPr>
      <w:r w:rsidRPr="00905182">
        <w:rPr>
          <w:b/>
          <w:bCs/>
          <w:noProof/>
        </w:rPr>
        <w:t>Feedback</w:t>
      </w:r>
      <w:r w:rsidRPr="00905182">
        <w:rPr>
          <w:noProof/>
        </w:rPr>
        <w:t>:</w:t>
      </w:r>
    </w:p>
    <w:p w14:paraId="0C723A4C" w14:textId="481F7B69" w:rsidR="15D043A5" w:rsidRPr="00905182" w:rsidRDefault="15D043A5" w:rsidP="15D043A5">
      <w:pPr>
        <w:pStyle w:val="PargrafodaLista"/>
        <w:spacing w:line="276" w:lineRule="auto"/>
        <w:jc w:val="both"/>
        <w:rPr>
          <w:noProof/>
        </w:rPr>
      </w:pPr>
    </w:p>
    <w:p w14:paraId="59178B76" w14:textId="14F5FAE1" w:rsidR="006B6ECD" w:rsidRPr="00905182" w:rsidRDefault="00413F42" w:rsidP="00A034DA">
      <w:pPr>
        <w:pStyle w:val="PargrafodaLista"/>
        <w:spacing w:line="276" w:lineRule="auto"/>
        <w:jc w:val="both"/>
        <w:rPr>
          <w:noProof/>
        </w:rPr>
      </w:pPr>
      <w:r w:rsidRPr="00905182">
        <w:rPr>
          <w:noProof/>
        </w:rPr>
        <w:t>Após as apresentações, dê</w:t>
      </w:r>
      <w:r w:rsidR="0258395C" w:rsidRPr="00905182">
        <w:rPr>
          <w:noProof/>
        </w:rPr>
        <w:t>em</w:t>
      </w:r>
      <w:r w:rsidRPr="00905182">
        <w:rPr>
          <w:noProof/>
        </w:rPr>
        <w:t xml:space="preserve"> e receba</w:t>
      </w:r>
      <w:r w:rsidR="5D543512" w:rsidRPr="00905182">
        <w:rPr>
          <w:noProof/>
        </w:rPr>
        <w:t>m</w:t>
      </w:r>
      <w:r w:rsidRPr="00905182">
        <w:rPr>
          <w:noProof/>
        </w:rPr>
        <w:t xml:space="preserve"> feedback sobre a definição do escopo e a clareza das apresentações.</w:t>
      </w:r>
    </w:p>
    <w:p w14:paraId="6070D1CD" w14:textId="1E7679CC" w:rsidR="004762DB" w:rsidRPr="00905182" w:rsidRDefault="004762DB" w:rsidP="00A034DA">
      <w:pPr>
        <w:jc w:val="both"/>
        <w:rPr>
          <w:noProof/>
        </w:rPr>
      </w:pPr>
    </w:p>
    <w:p w14:paraId="577EB979" w14:textId="1548687D" w:rsidR="004E33EC" w:rsidRPr="00905182" w:rsidRDefault="004E33EC" w:rsidP="00DC44C0">
      <w:pPr>
        <w:rPr>
          <w:b/>
          <w:bCs/>
          <w:noProof/>
        </w:rPr>
      </w:pPr>
    </w:p>
    <w:p w14:paraId="54B2AF0A" w14:textId="7F7FFD62" w:rsidR="00413F42" w:rsidRPr="00905182" w:rsidRDefault="005B0A12" w:rsidP="00B67553">
      <w:pPr>
        <w:pStyle w:val="PargrafodaLista"/>
        <w:spacing w:line="276" w:lineRule="auto"/>
        <w:jc w:val="center"/>
        <w:rPr>
          <w:b/>
          <w:bCs/>
          <w:noProof/>
        </w:rPr>
      </w:pPr>
      <w:r w:rsidRPr="00905182">
        <w:rPr>
          <w:b/>
          <w:bCs/>
          <w:noProof/>
        </w:rPr>
        <w:t>MODELO DE ESCOPO</w:t>
      </w:r>
      <w:r w:rsidR="004E33EC" w:rsidRPr="00905182">
        <w:rPr>
          <w:b/>
          <w:bCs/>
          <w:noProof/>
        </w:rPr>
        <w:t xml:space="preserve"> DE PROJETO</w:t>
      </w:r>
    </w:p>
    <w:p w14:paraId="3979C67F" w14:textId="0F6ADFAB" w:rsidR="005B0A12" w:rsidRPr="00905182" w:rsidRDefault="005B0A12" w:rsidP="00B67553">
      <w:pPr>
        <w:pStyle w:val="PargrafodaLista"/>
        <w:spacing w:line="276" w:lineRule="auto"/>
        <w:jc w:val="center"/>
        <w:rPr>
          <w:b/>
          <w:bCs/>
          <w:noProof/>
        </w:rPr>
      </w:pPr>
    </w:p>
    <w:p w14:paraId="7018FBA9" w14:textId="1D6EBBBA" w:rsidR="005B0A12" w:rsidRPr="00905182" w:rsidRDefault="005B0A12" w:rsidP="005B0A12">
      <w:r w:rsidRPr="00905182">
        <w:rPr>
          <w:b/>
          <w:bCs/>
        </w:rPr>
        <w:t xml:space="preserve">Nome do </w:t>
      </w:r>
      <w:r w:rsidR="00E761E5" w:rsidRPr="00905182">
        <w:rPr>
          <w:b/>
          <w:bCs/>
        </w:rPr>
        <w:t>p</w:t>
      </w:r>
      <w:r w:rsidRPr="00905182">
        <w:rPr>
          <w:b/>
          <w:bCs/>
        </w:rPr>
        <w:t>rojeto:</w:t>
      </w:r>
      <w:r w:rsidRPr="00905182">
        <w:t xml:space="preserve"> </w:t>
      </w:r>
      <w:r w:rsidR="00E761E5" w:rsidRPr="00905182">
        <w:t>o</w:t>
      </w:r>
      <w:r w:rsidRPr="00905182">
        <w:t>rganização da formatura da turma do curso técnico.</w:t>
      </w:r>
    </w:p>
    <w:p w14:paraId="74676AF0" w14:textId="19FA7DDE" w:rsidR="005B0A12" w:rsidRPr="00905182" w:rsidRDefault="008E07E9" w:rsidP="005B0A12">
      <w:r w:rsidRPr="00905182">
        <w:t xml:space="preserve"> </w:t>
      </w:r>
    </w:p>
    <w:p w14:paraId="426B751E" w14:textId="5E07C910" w:rsidR="00E15DE2" w:rsidRPr="00905182" w:rsidRDefault="005B0A12" w:rsidP="00407165">
      <w:pPr>
        <w:pStyle w:val="PargrafodaLista"/>
        <w:numPr>
          <w:ilvl w:val="0"/>
          <w:numId w:val="16"/>
        </w:numPr>
        <w:ind w:left="360"/>
        <w:jc w:val="both"/>
      </w:pPr>
      <w:r w:rsidRPr="00905182">
        <w:rPr>
          <w:b/>
          <w:bCs/>
        </w:rPr>
        <w:t>Justificativa do projeto:</w:t>
      </w:r>
      <w:r w:rsidRPr="00905182">
        <w:t xml:space="preserve"> </w:t>
      </w:r>
      <w:r w:rsidR="00E761E5" w:rsidRPr="00905182">
        <w:t xml:space="preserve">este </w:t>
      </w:r>
      <w:r w:rsidR="00E15DE2" w:rsidRPr="00905182">
        <w:t xml:space="preserve">projeto surgiu da </w:t>
      </w:r>
      <w:r w:rsidR="00E15DE2" w:rsidRPr="00905182">
        <w:rPr>
          <w:b/>
          <w:bCs/>
        </w:rPr>
        <w:t>necessidade</w:t>
      </w:r>
      <w:r w:rsidR="00E15DE2" w:rsidRPr="00905182">
        <w:t xml:space="preserve"> </w:t>
      </w:r>
      <w:r w:rsidR="00E15DE2" w:rsidRPr="00905182">
        <w:rPr>
          <w:b/>
          <w:bCs/>
        </w:rPr>
        <w:t xml:space="preserve">de celebrar a conclusão do </w:t>
      </w:r>
      <w:r w:rsidR="00E761E5" w:rsidRPr="00905182">
        <w:rPr>
          <w:b/>
          <w:bCs/>
        </w:rPr>
        <w:t>E</w:t>
      </w:r>
      <w:r w:rsidR="00E15DE2" w:rsidRPr="00905182">
        <w:rPr>
          <w:b/>
          <w:bCs/>
        </w:rPr>
        <w:t xml:space="preserve">nsino </w:t>
      </w:r>
      <w:r w:rsidR="00E761E5" w:rsidRPr="00905182">
        <w:rPr>
          <w:b/>
          <w:bCs/>
        </w:rPr>
        <w:t>M</w:t>
      </w:r>
      <w:r w:rsidR="00E15DE2" w:rsidRPr="00905182">
        <w:rPr>
          <w:b/>
          <w:bCs/>
        </w:rPr>
        <w:t>édio</w:t>
      </w:r>
      <w:r w:rsidR="00E15DE2" w:rsidRPr="00905182">
        <w:t>, marcando uma transição importante na vida dos alunos e reconhecendo seu</w:t>
      </w:r>
      <w:r w:rsidR="00E761E5" w:rsidRPr="00905182">
        <w:t>s</w:t>
      </w:r>
      <w:r w:rsidR="00E15DE2" w:rsidRPr="00905182">
        <w:t xml:space="preserve"> esforço</w:t>
      </w:r>
      <w:r w:rsidR="00E761E5" w:rsidRPr="00905182">
        <w:t>s</w:t>
      </w:r>
      <w:r w:rsidR="00E15DE2" w:rsidRPr="00905182">
        <w:t xml:space="preserve"> e dedicação ao longo dos anos escolares. A </w:t>
      </w:r>
      <w:r w:rsidR="00E15DE2" w:rsidRPr="00905182">
        <w:rPr>
          <w:b/>
          <w:bCs/>
        </w:rPr>
        <w:t xml:space="preserve">organização da cerimônia de formatura </w:t>
      </w:r>
      <w:r w:rsidR="00E15DE2" w:rsidRPr="00905182">
        <w:t>é essencial para garantir que o evento seja realizado de maneira eficiente, dentro do orçamento disponível, e atend</w:t>
      </w:r>
      <w:r w:rsidR="00E761E5" w:rsidRPr="00905182">
        <w:t>endo</w:t>
      </w:r>
      <w:r w:rsidR="00E15DE2" w:rsidRPr="00905182">
        <w:t xml:space="preserve"> às expectativas de todos os envolvidos. Os </w:t>
      </w:r>
      <w:r w:rsidR="00E15DE2" w:rsidRPr="00905182">
        <w:rPr>
          <w:b/>
          <w:bCs/>
        </w:rPr>
        <w:t xml:space="preserve">principais benefícios </w:t>
      </w:r>
      <w:r w:rsidR="00E15DE2" w:rsidRPr="00905182">
        <w:t xml:space="preserve">incluem o fortalecimento do espírito de equipe, o desenvolvimento de habilidades organizacionais e de gestão de eventos, além de criar memórias duradouras para alunos, familiares e corpo docente. Ao planejar e organizar a formatura, </w:t>
      </w:r>
      <w:r w:rsidR="00E15DE2" w:rsidRPr="00905182">
        <w:rPr>
          <w:b/>
          <w:bCs/>
        </w:rPr>
        <w:t>problemas logísticos e de comunicação podem ser evitados</w:t>
      </w:r>
      <w:r w:rsidR="00E15DE2" w:rsidRPr="00905182">
        <w:t>, de forma que seja uma cerimônia memorável que reforça os laços da comunidade escolar e valoriza a conclusão dessa etapa educacional.</w:t>
      </w:r>
    </w:p>
    <w:p w14:paraId="72B9F377" w14:textId="77777777" w:rsidR="00407165" w:rsidRPr="00905182" w:rsidRDefault="00407165" w:rsidP="00407165">
      <w:pPr>
        <w:pStyle w:val="PargrafodaLista"/>
        <w:ind w:left="360"/>
      </w:pPr>
    </w:p>
    <w:p w14:paraId="55288761" w14:textId="04843CA0" w:rsidR="005B0A12" w:rsidRPr="00905182" w:rsidRDefault="005B0A12" w:rsidP="00407165">
      <w:pPr>
        <w:pStyle w:val="PargrafodaLista"/>
        <w:numPr>
          <w:ilvl w:val="0"/>
          <w:numId w:val="16"/>
        </w:numPr>
        <w:ind w:left="360"/>
      </w:pPr>
      <w:r w:rsidRPr="00905182">
        <w:rPr>
          <w:b/>
          <w:bCs/>
        </w:rPr>
        <w:t>Finalidade do projeto:</w:t>
      </w:r>
      <w:r w:rsidRPr="00905182">
        <w:t xml:space="preserve"> </w:t>
      </w:r>
      <w:r w:rsidR="00E761E5" w:rsidRPr="00905182">
        <w:t>r</w:t>
      </w:r>
      <w:r w:rsidRPr="00905182">
        <w:t>ealizar uma cerimônia de formatura bem-organizada e significativa.</w:t>
      </w:r>
    </w:p>
    <w:p w14:paraId="0EDE80D0" w14:textId="77777777" w:rsidR="005B0A12" w:rsidRPr="00905182" w:rsidRDefault="005B0A12" w:rsidP="005B0A12">
      <w:pPr>
        <w:pStyle w:val="PargrafodaLista"/>
        <w:ind w:left="360"/>
        <w:rPr>
          <w:b/>
          <w:bCs/>
        </w:rPr>
      </w:pPr>
    </w:p>
    <w:p w14:paraId="403F037D" w14:textId="5BBFC5E3" w:rsidR="00407165" w:rsidRPr="00905182" w:rsidRDefault="005B0A12" w:rsidP="00421494">
      <w:pPr>
        <w:pStyle w:val="PargrafodaLista"/>
        <w:numPr>
          <w:ilvl w:val="0"/>
          <w:numId w:val="16"/>
        </w:numPr>
        <w:ind w:left="360"/>
        <w:jc w:val="both"/>
      </w:pPr>
      <w:r w:rsidRPr="00905182">
        <w:rPr>
          <w:b/>
          <w:bCs/>
        </w:rPr>
        <w:t>Objetivos do projeto:</w:t>
      </w:r>
      <w:r w:rsidR="00E761E5" w:rsidRPr="00905182">
        <w:t xml:space="preserve"> p</w:t>
      </w:r>
      <w:r w:rsidR="00407165" w:rsidRPr="00905182">
        <w:t xml:space="preserve">lanejar e organizar a cerimônia de formatura para os alunos do </w:t>
      </w:r>
      <w:r w:rsidR="00E761E5" w:rsidRPr="00905182">
        <w:t>E</w:t>
      </w:r>
      <w:r w:rsidR="00407165" w:rsidRPr="00905182">
        <w:t xml:space="preserve">nsino </w:t>
      </w:r>
      <w:r w:rsidR="00E761E5" w:rsidRPr="00905182">
        <w:t>M</w:t>
      </w:r>
      <w:r w:rsidR="00407165" w:rsidRPr="00905182">
        <w:t>édio da escola, garantindo que o evento ocorra de maneira memorável e satisfatória para todos os participantes, incluindo formandos, familiares, amigos e corpo docente, até a data prevista de 15 de dezembro de 2025.</w:t>
      </w:r>
    </w:p>
    <w:p w14:paraId="24597F84" w14:textId="77777777" w:rsidR="005B0A12" w:rsidRPr="00905182" w:rsidRDefault="005B0A12" w:rsidP="005B0A12">
      <w:pPr>
        <w:ind w:left="360"/>
      </w:pPr>
    </w:p>
    <w:p w14:paraId="3304610A" w14:textId="3C5675BF" w:rsidR="005B0A12" w:rsidRPr="00905182" w:rsidRDefault="005B0A12" w:rsidP="005B0A12">
      <w:pPr>
        <w:pStyle w:val="PargrafodaLista"/>
        <w:numPr>
          <w:ilvl w:val="0"/>
          <w:numId w:val="16"/>
        </w:numPr>
        <w:ind w:left="360"/>
      </w:pPr>
      <w:r w:rsidRPr="00905182">
        <w:rPr>
          <w:b/>
          <w:bCs/>
        </w:rPr>
        <w:t xml:space="preserve">Descrição do </w:t>
      </w:r>
      <w:r w:rsidR="004E33EC" w:rsidRPr="00905182">
        <w:rPr>
          <w:b/>
          <w:bCs/>
        </w:rPr>
        <w:t>p</w:t>
      </w:r>
      <w:r w:rsidRPr="00905182">
        <w:rPr>
          <w:b/>
          <w:bCs/>
        </w:rPr>
        <w:t>roduto:</w:t>
      </w:r>
      <w:r w:rsidRPr="00905182">
        <w:t xml:space="preserve"> </w:t>
      </w:r>
      <w:r w:rsidR="00E761E5" w:rsidRPr="00905182">
        <w:t>e</w:t>
      </w:r>
      <w:r w:rsidRPr="00905182">
        <w:t xml:space="preserve">vento com cerimônia formal, discursos, entrega de diplomas, apresentação de slides, </w:t>
      </w:r>
      <w:r w:rsidRPr="00905182">
        <w:rPr>
          <w:i/>
          <w:iCs/>
        </w:rPr>
        <w:t>catering</w:t>
      </w:r>
      <w:r w:rsidRPr="00905182">
        <w:t>, decoração e recepção.</w:t>
      </w:r>
    </w:p>
    <w:p w14:paraId="7A7F7326" w14:textId="77777777" w:rsidR="005B0A12" w:rsidRPr="00905182" w:rsidRDefault="005B0A12" w:rsidP="005B0A12">
      <w:pPr>
        <w:pStyle w:val="PargrafodaLista"/>
        <w:ind w:left="360"/>
      </w:pPr>
    </w:p>
    <w:p w14:paraId="68FE0B1B" w14:textId="6F325F50" w:rsidR="005B0A12" w:rsidRPr="00905182" w:rsidRDefault="005B0A12" w:rsidP="005B0A12">
      <w:pPr>
        <w:pStyle w:val="PargrafodaLista"/>
        <w:numPr>
          <w:ilvl w:val="0"/>
          <w:numId w:val="16"/>
        </w:numPr>
        <w:ind w:left="360"/>
      </w:pPr>
      <w:r w:rsidRPr="00905182">
        <w:rPr>
          <w:b/>
          <w:bCs/>
        </w:rPr>
        <w:t>Partes interessadas do projeto:</w:t>
      </w:r>
    </w:p>
    <w:p w14:paraId="76B6B5CB" w14:textId="6D23FE3E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t>Cliente: quem solicita o projeto (</w:t>
      </w:r>
      <w:proofErr w:type="spellStart"/>
      <w:r w:rsidRPr="00905182">
        <w:t>ex</w:t>
      </w:r>
      <w:proofErr w:type="spellEnd"/>
      <w:r w:rsidRPr="00905182">
        <w:t>: instituição de ensino)</w:t>
      </w:r>
      <w:r w:rsidR="00E761E5" w:rsidRPr="00905182">
        <w:t>;</w:t>
      </w:r>
    </w:p>
    <w:p w14:paraId="5A692947" w14:textId="79CE2610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t>Patrocinador: quem financia e apoia o projeto</w:t>
      </w:r>
      <w:r w:rsidR="00E761E5" w:rsidRPr="00905182">
        <w:t>;</w:t>
      </w:r>
    </w:p>
    <w:p w14:paraId="0F615E70" w14:textId="054F8E9C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t>Gerente de projeto: quem coordena e executa o projeto</w:t>
      </w:r>
      <w:r w:rsidR="00E761E5" w:rsidRPr="00905182">
        <w:t>;</w:t>
      </w:r>
    </w:p>
    <w:p w14:paraId="3C0B915B" w14:textId="5018AAC4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b/>
          <w:bCs/>
        </w:rPr>
      </w:pPr>
      <w:r w:rsidRPr="00905182">
        <w:t>Equipe: pessoas que trabalham diretamente no projeto (ex</w:t>
      </w:r>
      <w:r w:rsidR="00E761E5" w:rsidRPr="00905182">
        <w:t>.</w:t>
      </w:r>
      <w:r w:rsidRPr="00905182">
        <w:t>: organizadores e fornecedores).</w:t>
      </w:r>
    </w:p>
    <w:p w14:paraId="3DD72B11" w14:textId="77777777" w:rsidR="005B0A12" w:rsidRPr="00905182" w:rsidRDefault="005B0A12" w:rsidP="005B0A12">
      <w:pPr>
        <w:ind w:left="360"/>
        <w:rPr>
          <w:b/>
          <w:bCs/>
        </w:rPr>
      </w:pPr>
    </w:p>
    <w:p w14:paraId="15DA6A79" w14:textId="0069D185" w:rsidR="005B0A12" w:rsidRPr="00905182" w:rsidRDefault="005B0A12" w:rsidP="005B0A12">
      <w:pPr>
        <w:rPr>
          <w:b/>
          <w:bCs/>
        </w:rPr>
      </w:pPr>
      <w:r w:rsidRPr="00905182">
        <w:rPr>
          <w:b/>
          <w:bCs/>
        </w:rPr>
        <w:t>6. Entregas do projeto:</w:t>
      </w:r>
    </w:p>
    <w:p w14:paraId="63D41FDE" w14:textId="718559E3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t>Planejamento (data, local</w:t>
      </w:r>
      <w:r w:rsidR="00E761E5" w:rsidRPr="00905182">
        <w:t xml:space="preserve"> e</w:t>
      </w:r>
      <w:r w:rsidRPr="00905182">
        <w:t xml:space="preserve"> serviços)</w:t>
      </w:r>
      <w:r w:rsidR="00E761E5" w:rsidRPr="00905182">
        <w:t>;</w:t>
      </w:r>
    </w:p>
    <w:p w14:paraId="5BD760F7" w14:textId="73780B43" w:rsidR="005B0A12" w:rsidRPr="00905182" w:rsidRDefault="005B0A12" w:rsidP="005B0A12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lastRenderedPageBreak/>
        <w:t>Cerimônia (programação</w:t>
      </w:r>
      <w:r w:rsidR="00E761E5" w:rsidRPr="00905182">
        <w:t xml:space="preserve"> e</w:t>
      </w:r>
      <w:r w:rsidRPr="00905182">
        <w:t xml:space="preserve"> coordenação)</w:t>
      </w:r>
      <w:r w:rsidR="00E761E5" w:rsidRPr="00905182">
        <w:t>;</w:t>
      </w:r>
    </w:p>
    <w:p w14:paraId="4254B174" w14:textId="310FDFA4" w:rsidR="004762DB" w:rsidRPr="00905182" w:rsidRDefault="005B0A12" w:rsidP="00407165">
      <w:pPr>
        <w:numPr>
          <w:ilvl w:val="0"/>
          <w:numId w:val="8"/>
        </w:numPr>
        <w:tabs>
          <w:tab w:val="clear" w:pos="720"/>
          <w:tab w:val="num" w:pos="360"/>
        </w:tabs>
        <w:ind w:left="360"/>
      </w:pPr>
      <w:r w:rsidRPr="00905182">
        <w:t xml:space="preserve">Recepção e </w:t>
      </w:r>
      <w:r w:rsidR="00E761E5" w:rsidRPr="00905182">
        <w:t>p</w:t>
      </w:r>
      <w:r w:rsidRPr="00905182">
        <w:t>ós-</w:t>
      </w:r>
      <w:r w:rsidR="00E761E5" w:rsidRPr="00905182">
        <w:t>e</w:t>
      </w:r>
      <w:r w:rsidRPr="00905182">
        <w:t>vento (recepção, coquetel</w:t>
      </w:r>
      <w:r w:rsidR="00E761E5" w:rsidRPr="00905182">
        <w:t xml:space="preserve"> e</w:t>
      </w:r>
      <w:r w:rsidRPr="00905182">
        <w:t xml:space="preserve"> agradecimentos)</w:t>
      </w:r>
      <w:r w:rsidR="00E761E5" w:rsidRPr="00905182">
        <w:t>.</w:t>
      </w:r>
    </w:p>
    <w:p w14:paraId="0248B616" w14:textId="77777777" w:rsidR="005B0A12" w:rsidRPr="00905182" w:rsidRDefault="005B0A12" w:rsidP="005B0A12"/>
    <w:p w14:paraId="072D1D1B" w14:textId="2C1D8686" w:rsidR="005B0A12" w:rsidRPr="00905182" w:rsidRDefault="005B0A12" w:rsidP="005B0A12">
      <w:r w:rsidRPr="00905182">
        <w:rPr>
          <w:b/>
          <w:bCs/>
        </w:rPr>
        <w:t>7. Estimativas de tempo e custo:</w:t>
      </w:r>
    </w:p>
    <w:p w14:paraId="68C2383F" w14:textId="7A97BBE8" w:rsidR="005B0A12" w:rsidRPr="00905182" w:rsidRDefault="005B0A12" w:rsidP="005B0A12">
      <w:pPr>
        <w:numPr>
          <w:ilvl w:val="0"/>
          <w:numId w:val="10"/>
        </w:numPr>
      </w:pPr>
      <w:r w:rsidRPr="00905182">
        <w:rPr>
          <w:b/>
          <w:bCs/>
        </w:rPr>
        <w:t>Custos esperados:</w:t>
      </w:r>
      <w:r w:rsidRPr="00905182">
        <w:t xml:space="preserve"> [valor do orçamento]</w:t>
      </w:r>
      <w:r w:rsidR="00E761E5" w:rsidRPr="00905182">
        <w:t>;</w:t>
      </w:r>
    </w:p>
    <w:p w14:paraId="6018BD30" w14:textId="0EF3E89A" w:rsidR="00407165" w:rsidRPr="00905182" w:rsidRDefault="005B0A12" w:rsidP="00407165">
      <w:pPr>
        <w:numPr>
          <w:ilvl w:val="0"/>
          <w:numId w:val="10"/>
        </w:numPr>
      </w:pPr>
      <w:r w:rsidRPr="00905182">
        <w:rPr>
          <w:b/>
          <w:bCs/>
        </w:rPr>
        <w:t>Prazo estimado:</w:t>
      </w:r>
      <w:r w:rsidRPr="00905182">
        <w:t xml:space="preserve"> [data do evento] com preparação começando [data de início] e finalizando [data de término]</w:t>
      </w:r>
      <w:r w:rsidR="00407165" w:rsidRPr="00905182">
        <w:t>.</w:t>
      </w:r>
    </w:p>
    <w:p w14:paraId="3E2F1365" w14:textId="77777777" w:rsidR="00407165" w:rsidRPr="00905182" w:rsidRDefault="00407165" w:rsidP="00407165">
      <w:pPr>
        <w:ind w:left="720"/>
      </w:pPr>
    </w:p>
    <w:p w14:paraId="52D187C1" w14:textId="02EB10E6" w:rsidR="005B0A12" w:rsidRPr="00905182" w:rsidRDefault="00407165" w:rsidP="00407165">
      <w:r w:rsidRPr="00905182">
        <w:rPr>
          <w:b/>
          <w:bCs/>
        </w:rPr>
        <w:t xml:space="preserve">8. </w:t>
      </w:r>
      <w:r w:rsidR="005B0A12" w:rsidRPr="00905182">
        <w:rPr>
          <w:b/>
          <w:bCs/>
        </w:rPr>
        <w:t>Riscos:</w:t>
      </w:r>
    </w:p>
    <w:p w14:paraId="4685BF3B" w14:textId="2709408F" w:rsidR="005B0A12" w:rsidRPr="00905182" w:rsidRDefault="005B0A12" w:rsidP="005B0A12">
      <w:pPr>
        <w:numPr>
          <w:ilvl w:val="0"/>
          <w:numId w:val="15"/>
        </w:numPr>
      </w:pPr>
      <w:r w:rsidRPr="00905182">
        <w:t>Disponibilidade de fornecedores</w:t>
      </w:r>
      <w:r w:rsidR="00E761E5" w:rsidRPr="00905182">
        <w:t>;</w:t>
      </w:r>
    </w:p>
    <w:p w14:paraId="140610D4" w14:textId="78859092" w:rsidR="005B0A12" w:rsidRPr="00905182" w:rsidRDefault="005B0A12" w:rsidP="005B0A12">
      <w:pPr>
        <w:numPr>
          <w:ilvl w:val="0"/>
          <w:numId w:val="15"/>
        </w:numPr>
      </w:pPr>
      <w:r w:rsidRPr="00905182">
        <w:t>Atrasos na preparação</w:t>
      </w:r>
      <w:r w:rsidR="00E761E5" w:rsidRPr="00905182">
        <w:t>;</w:t>
      </w:r>
    </w:p>
    <w:p w14:paraId="2CB7B8FF" w14:textId="4E247F6B" w:rsidR="001A7874" w:rsidRPr="00905182" w:rsidRDefault="005B0A12" w:rsidP="005B0A12">
      <w:pPr>
        <w:numPr>
          <w:ilvl w:val="0"/>
          <w:numId w:val="15"/>
        </w:numPr>
      </w:pPr>
      <w:r w:rsidRPr="00905182">
        <w:t>Problemas de logística.</w:t>
      </w:r>
    </w:p>
    <w:p w14:paraId="48967328" w14:textId="5091D379" w:rsidR="001A7874" w:rsidRPr="00905182" w:rsidRDefault="001A7874" w:rsidP="00DC44C0"/>
    <w:p w14:paraId="1D1BB964" w14:textId="323E221F" w:rsidR="001A7874" w:rsidRPr="00905182" w:rsidRDefault="001A7874" w:rsidP="008E07E9">
      <w:pPr>
        <w:jc w:val="center"/>
        <w:rPr>
          <w:b/>
          <w:bCs/>
          <w:noProof/>
        </w:rPr>
      </w:pPr>
      <w:r w:rsidRPr="00905182">
        <w:rPr>
          <w:b/>
          <w:bCs/>
          <w:noProof/>
        </w:rPr>
        <w:t xml:space="preserve">ESCOPO </w:t>
      </w:r>
      <w:r w:rsidR="00E761E5" w:rsidRPr="00905182">
        <w:rPr>
          <w:b/>
          <w:bCs/>
          <w:noProof/>
        </w:rPr>
        <w:t xml:space="preserve">DO </w:t>
      </w:r>
      <w:r w:rsidRPr="00905182">
        <w:rPr>
          <w:b/>
          <w:bCs/>
          <w:noProof/>
        </w:rPr>
        <w:t>PROJETO</w:t>
      </w:r>
      <w:r w:rsidR="00241CE4" w:rsidRPr="00905182">
        <w:rPr>
          <w:b/>
          <w:bCs/>
          <w:noProof/>
        </w:rPr>
        <w:t xml:space="preserve"> </w:t>
      </w:r>
    </w:p>
    <w:p w14:paraId="4BA3ED58" w14:textId="28A09F1B" w:rsidR="001A7874" w:rsidRPr="00905182" w:rsidRDefault="001A7874" w:rsidP="001A7874">
      <w:r w:rsidRPr="00905182">
        <w:rPr>
          <w:b/>
          <w:bCs/>
        </w:rPr>
        <w:t xml:space="preserve">Nome do </w:t>
      </w:r>
      <w:r w:rsidR="00E761E5" w:rsidRPr="00905182">
        <w:rPr>
          <w:b/>
          <w:bCs/>
        </w:rPr>
        <w:t>p</w:t>
      </w:r>
      <w:r w:rsidRPr="00905182">
        <w:rPr>
          <w:b/>
          <w:bCs/>
        </w:rPr>
        <w:t>rojeto:</w:t>
      </w:r>
    </w:p>
    <w:p w14:paraId="6AD535C3" w14:textId="77777777" w:rsidR="001A7874" w:rsidRPr="00905182" w:rsidRDefault="001A7874" w:rsidP="001A7874"/>
    <w:p w14:paraId="0614B032" w14:textId="0BD6C5EC" w:rsidR="00F0216E" w:rsidRPr="00905182" w:rsidRDefault="008E07E9" w:rsidP="001A7874">
      <w:r w:rsidRPr="00905182">
        <w:t>A Little Garden</w:t>
      </w:r>
    </w:p>
    <w:p w14:paraId="367D4CC1" w14:textId="77777777" w:rsidR="008E07E9" w:rsidRPr="00905182" w:rsidRDefault="008E07E9" w:rsidP="001A7874"/>
    <w:p w14:paraId="2968908B" w14:textId="6B9F44B3" w:rsidR="00663886" w:rsidRPr="00905182" w:rsidRDefault="001A7874" w:rsidP="00663886">
      <w:pPr>
        <w:pStyle w:val="PargrafodaLista"/>
        <w:numPr>
          <w:ilvl w:val="0"/>
          <w:numId w:val="21"/>
        </w:numPr>
      </w:pPr>
      <w:r w:rsidRPr="00905182">
        <w:rPr>
          <w:b/>
          <w:bCs/>
        </w:rPr>
        <w:t>Justificativa do projeto:</w:t>
      </w:r>
      <w:r w:rsidRPr="00905182">
        <w:t xml:space="preserve"> </w:t>
      </w:r>
    </w:p>
    <w:p w14:paraId="311339A9" w14:textId="51C7787A" w:rsidR="6DA0BA68" w:rsidRPr="00905182" w:rsidRDefault="6DA0BA68" w:rsidP="6DA0BA68">
      <w:pPr>
        <w:ind w:firstLine="360"/>
      </w:pPr>
    </w:p>
    <w:p w14:paraId="10E75AD1" w14:textId="76B38D34" w:rsidR="0015697B" w:rsidRPr="00905182" w:rsidRDefault="007075F6" w:rsidP="160AA678">
      <w:pPr>
        <w:ind w:firstLine="708"/>
      </w:pPr>
      <w:r w:rsidRPr="00905182">
        <w:t>A</w:t>
      </w:r>
      <w:r w:rsidR="685EC1EE" w:rsidRPr="00905182">
        <w:t xml:space="preserve"> criação do nosso projeto </w:t>
      </w:r>
      <w:r w:rsidRPr="00905182">
        <w:t xml:space="preserve">Veio como </w:t>
      </w:r>
      <w:r w:rsidR="008F592A" w:rsidRPr="00905182">
        <w:t>uma ideia</w:t>
      </w:r>
      <w:r w:rsidR="685EC1EE" w:rsidRPr="00905182">
        <w:t xml:space="preserve"> </w:t>
      </w:r>
      <w:r w:rsidRPr="00905182">
        <w:t>para</w:t>
      </w:r>
      <w:r w:rsidR="685EC1EE" w:rsidRPr="00905182">
        <w:t xml:space="preserve"> incentivar e motivar as pessoas a reciclarem, deixando essa ativ</w:t>
      </w:r>
      <w:r w:rsidR="55114A42" w:rsidRPr="00905182">
        <w:t>id</w:t>
      </w:r>
      <w:r w:rsidR="685EC1EE" w:rsidRPr="00905182">
        <w:t>ade mais</w:t>
      </w:r>
      <w:r w:rsidR="16543B1C" w:rsidRPr="00905182">
        <w:t xml:space="preserve"> interessante e recompensadora</w:t>
      </w:r>
      <w:r w:rsidR="008F592A" w:rsidRPr="00905182">
        <w:t>, visando a melhora da qualidade de vida geral, do meio ambiente</w:t>
      </w:r>
      <w:r w:rsidR="008E07E9" w:rsidRPr="00905182">
        <w:t>.</w:t>
      </w:r>
    </w:p>
    <w:p w14:paraId="4E79F53F" w14:textId="71CC20D6" w:rsidR="00CC61B1" w:rsidRPr="00905182" w:rsidRDefault="00CC61B1" w:rsidP="00CC61B1">
      <w:pPr>
        <w:ind w:firstLine="360"/>
      </w:pPr>
    </w:p>
    <w:p w14:paraId="579B0117" w14:textId="576F901F" w:rsidR="5E0E17EF" w:rsidRPr="00905182" w:rsidRDefault="001A7874" w:rsidP="7DA15D55">
      <w:pPr>
        <w:pStyle w:val="PargrafodaLista"/>
        <w:numPr>
          <w:ilvl w:val="0"/>
          <w:numId w:val="21"/>
        </w:numPr>
      </w:pPr>
      <w:r w:rsidRPr="00905182">
        <w:rPr>
          <w:b/>
          <w:bCs/>
        </w:rPr>
        <w:t>Finalidade do projeto:</w:t>
      </w:r>
      <w:r w:rsidRPr="00905182">
        <w:t xml:space="preserve"> </w:t>
      </w:r>
    </w:p>
    <w:p w14:paraId="51ED3D38" w14:textId="7DE9AB36" w:rsidR="253D47FA" w:rsidRPr="00905182" w:rsidRDefault="253D47FA" w:rsidP="253D47FA">
      <w:pPr>
        <w:ind w:firstLine="708"/>
        <w:rPr>
          <w:rFonts w:eastAsia="Poppins Light"/>
        </w:rPr>
      </w:pPr>
    </w:p>
    <w:p w14:paraId="112FBA8A" w14:textId="7424034E" w:rsidR="6E3BBBCF" w:rsidRPr="00905182" w:rsidRDefault="008E07E9" w:rsidP="008E07E9">
      <w:pPr>
        <w:ind w:firstLine="708"/>
        <w:rPr>
          <w:rFonts w:eastAsia="Poppins Light"/>
        </w:rPr>
      </w:pPr>
      <w:r w:rsidRPr="00905182">
        <w:rPr>
          <w:rFonts w:eastAsia="Poppins Light"/>
        </w:rPr>
        <w:t xml:space="preserve">Fazer a prática do cuidado ao meio ambiente </w:t>
      </w:r>
      <w:r w:rsidR="6E3BBBCF" w:rsidRPr="00905182">
        <w:rPr>
          <w:rFonts w:eastAsia="Poppins Light"/>
        </w:rPr>
        <w:t>mais comum no dia a dia</w:t>
      </w:r>
      <w:r w:rsidR="00FE06FE" w:rsidRPr="00905182">
        <w:rPr>
          <w:rFonts w:eastAsia="Poppins Light"/>
        </w:rPr>
        <w:t>,</w:t>
      </w:r>
      <w:r w:rsidR="6E3BBBCF" w:rsidRPr="00905182">
        <w:rPr>
          <w:rFonts w:eastAsia="Poppins Light"/>
        </w:rPr>
        <w:t xml:space="preserve"> para melhorar a situação do meio ambiente</w:t>
      </w:r>
      <w:r w:rsidRPr="00905182">
        <w:rPr>
          <w:rFonts w:eastAsia="Poppins Light"/>
        </w:rPr>
        <w:t>.</w:t>
      </w:r>
    </w:p>
    <w:p w14:paraId="6C3BA027" w14:textId="30835FD6" w:rsidR="6E3BBBCF" w:rsidRPr="00905182" w:rsidRDefault="6E3BBBCF" w:rsidP="6DA0BA68">
      <w:r w:rsidRPr="00905182">
        <w:t xml:space="preserve"> </w:t>
      </w:r>
    </w:p>
    <w:p w14:paraId="73A29A26" w14:textId="53F7679A" w:rsidR="0015697B" w:rsidRPr="00905182" w:rsidRDefault="001A7874" w:rsidP="0015697B">
      <w:pPr>
        <w:pStyle w:val="PargrafodaLista"/>
        <w:numPr>
          <w:ilvl w:val="0"/>
          <w:numId w:val="21"/>
        </w:numPr>
      </w:pPr>
      <w:r w:rsidRPr="00905182">
        <w:rPr>
          <w:b/>
          <w:bCs/>
        </w:rPr>
        <w:t>Objetivos do projeto:</w:t>
      </w:r>
    </w:p>
    <w:p w14:paraId="0CCD9A41" w14:textId="2088503C" w:rsidR="2B9156CA" w:rsidRPr="00905182" w:rsidRDefault="2B9156CA" w:rsidP="2B9156CA">
      <w:pPr>
        <w:ind w:firstLine="708"/>
      </w:pPr>
    </w:p>
    <w:p w14:paraId="5CF7C584" w14:textId="4062350B" w:rsidR="006B4177" w:rsidRPr="00905182" w:rsidRDefault="006B4177" w:rsidP="39789B9A">
      <w:pPr>
        <w:ind w:firstLine="708"/>
      </w:pPr>
      <w:r w:rsidRPr="00905182">
        <w:t>Trazer hábitos ecológicos ao público de todas as classes etárias, de forma dinâmica e descontraída, buscando gerar engajamento.</w:t>
      </w:r>
    </w:p>
    <w:p w14:paraId="4DC96E37" w14:textId="057015FA" w:rsidR="006B4177" w:rsidRPr="00905182" w:rsidRDefault="006B4177" w:rsidP="006B4177">
      <w:pPr>
        <w:pStyle w:val="PargrafodaLista"/>
        <w:ind w:left="360"/>
        <w:rPr>
          <w:b/>
          <w:bCs/>
        </w:rPr>
      </w:pPr>
    </w:p>
    <w:p w14:paraId="5D1CE051" w14:textId="78390741" w:rsidR="00EF68F4" w:rsidRPr="00905182" w:rsidRDefault="001A7874" w:rsidP="7DA15D55">
      <w:pPr>
        <w:pStyle w:val="PargrafodaLista"/>
        <w:numPr>
          <w:ilvl w:val="0"/>
          <w:numId w:val="21"/>
        </w:numPr>
      </w:pPr>
      <w:r w:rsidRPr="00905182">
        <w:rPr>
          <w:b/>
          <w:bCs/>
        </w:rPr>
        <w:t>Descrição do produto:</w:t>
      </w:r>
    </w:p>
    <w:p w14:paraId="70105DE1" w14:textId="26B3336A" w:rsidR="15F77C48" w:rsidRPr="00905182" w:rsidRDefault="15F77C48" w:rsidP="15F77C48">
      <w:pPr>
        <w:pStyle w:val="PargrafodaLista"/>
        <w:ind w:left="360"/>
      </w:pPr>
    </w:p>
    <w:p w14:paraId="19DB430C" w14:textId="4222EA69" w:rsidR="00101F72" w:rsidRPr="00905182" w:rsidRDefault="0BE2A4E9" w:rsidP="008E07E9">
      <w:pPr>
        <w:ind w:firstLine="708"/>
      </w:pPr>
      <w:r w:rsidRPr="00905182">
        <w:t>Será</w:t>
      </w:r>
      <w:r w:rsidR="6B994D2A" w:rsidRPr="00905182">
        <w:t xml:space="preserve"> um </w:t>
      </w:r>
      <w:r w:rsidR="00101F72" w:rsidRPr="00905182">
        <w:t>jogo</w:t>
      </w:r>
      <w:r w:rsidR="6B994D2A" w:rsidRPr="00905182">
        <w:t xml:space="preserve"> </w:t>
      </w:r>
      <w:r w:rsidR="007075F6" w:rsidRPr="00905182">
        <w:t>focado no meio ambiente</w:t>
      </w:r>
      <w:r w:rsidR="008E07E9" w:rsidRPr="00905182">
        <w:t>,</w:t>
      </w:r>
      <w:r w:rsidR="007075F6" w:rsidRPr="00905182">
        <w:t xml:space="preserve"> </w:t>
      </w:r>
      <w:proofErr w:type="spellStart"/>
      <w:r w:rsidR="007075F6" w:rsidRPr="00905182">
        <w:t>ecol</w:t>
      </w:r>
      <w:r w:rsidR="008E07E9" w:rsidRPr="00905182">
        <w:t>ó</w:t>
      </w:r>
      <w:r w:rsidR="007075F6" w:rsidRPr="00905182">
        <w:t>gia</w:t>
      </w:r>
      <w:proofErr w:type="spellEnd"/>
      <w:r w:rsidR="007075F6" w:rsidRPr="00905182">
        <w:t xml:space="preserve"> e reciclagem</w:t>
      </w:r>
      <w:r w:rsidR="008E07E9" w:rsidRPr="00905182">
        <w:t>.</w:t>
      </w:r>
    </w:p>
    <w:p w14:paraId="1983791F" w14:textId="62C42563" w:rsidR="00EF68F4" w:rsidRPr="00905182" w:rsidRDefault="001A7874" w:rsidP="00101F72">
      <w:pPr>
        <w:ind w:firstLine="708"/>
        <w:rPr>
          <w:b/>
          <w:bCs/>
        </w:rPr>
      </w:pPr>
      <w:r w:rsidRPr="00905182">
        <w:rPr>
          <w:b/>
          <w:bCs/>
        </w:rPr>
        <w:t>Partes interessadas do projeto</w:t>
      </w:r>
      <w:r w:rsidR="47CF914C" w:rsidRPr="00905182">
        <w:rPr>
          <w:b/>
          <w:bCs/>
        </w:rPr>
        <w:t>:</w:t>
      </w:r>
    </w:p>
    <w:p w14:paraId="5846257E" w14:textId="0B52E70A" w:rsidR="00577A2B" w:rsidRPr="00905182" w:rsidRDefault="6E5463B0" w:rsidP="48546A58">
      <w:pPr>
        <w:ind w:firstLine="708"/>
      </w:pPr>
      <w:r w:rsidRPr="00905182">
        <w:t xml:space="preserve"> </w:t>
      </w:r>
    </w:p>
    <w:p w14:paraId="736C7537" w14:textId="3F91C27F" w:rsidR="35A911F3" w:rsidRPr="00905182" w:rsidRDefault="00101F72" w:rsidP="35A911F3">
      <w:pPr>
        <w:ind w:firstLine="708"/>
      </w:pPr>
      <w:r w:rsidRPr="00905182">
        <w:t xml:space="preserve">Cliente: Eliseu Narciso </w:t>
      </w:r>
      <w:proofErr w:type="spellStart"/>
      <w:r w:rsidR="007075F6" w:rsidRPr="00905182">
        <w:t>Rev</w:t>
      </w:r>
      <w:proofErr w:type="spellEnd"/>
      <w:r w:rsidRPr="00905182">
        <w:t>;</w:t>
      </w:r>
    </w:p>
    <w:p w14:paraId="7A017132" w14:textId="7C2ECAD8" w:rsidR="008E07E9" w:rsidRPr="00905182" w:rsidRDefault="008E07E9" w:rsidP="35A911F3">
      <w:pPr>
        <w:ind w:firstLine="708"/>
      </w:pPr>
      <w:r w:rsidRPr="00905182">
        <w:t>Patrocinador: Governo do estado de São Paulo;</w:t>
      </w:r>
    </w:p>
    <w:p w14:paraId="15636439" w14:textId="68E99709" w:rsidR="00101F72" w:rsidRPr="00905182" w:rsidRDefault="00101F72" w:rsidP="35A911F3">
      <w:pPr>
        <w:ind w:firstLine="708"/>
      </w:pPr>
      <w:r w:rsidRPr="00905182">
        <w:t xml:space="preserve">Gerente: </w:t>
      </w:r>
      <w:proofErr w:type="spellStart"/>
      <w:r w:rsidR="007075F6" w:rsidRPr="00905182">
        <w:t>Kauã</w:t>
      </w:r>
      <w:proofErr w:type="spellEnd"/>
      <w:r w:rsidRPr="00905182">
        <w:t xml:space="preserve"> A. Enger;</w:t>
      </w:r>
    </w:p>
    <w:p w14:paraId="46D97D4F" w14:textId="34A260A1" w:rsidR="00646731" w:rsidRPr="00905182" w:rsidRDefault="00205C82" w:rsidP="48546A58">
      <w:pPr>
        <w:ind w:firstLine="360"/>
      </w:pPr>
      <w:r w:rsidRPr="00905182">
        <w:rPr>
          <w:b/>
          <w:bCs/>
        </w:rPr>
        <w:tab/>
      </w:r>
      <w:r w:rsidR="00101F72" w:rsidRPr="00905182">
        <w:t>Equipe: Organizadores e executores do projeto;</w:t>
      </w:r>
    </w:p>
    <w:p w14:paraId="65215F30" w14:textId="36048E29" w:rsidR="00205C82" w:rsidRPr="00905182" w:rsidRDefault="00205C82" w:rsidP="48546A58">
      <w:pPr>
        <w:ind w:firstLine="360"/>
      </w:pPr>
      <w:r w:rsidRPr="00905182">
        <w:tab/>
      </w:r>
    </w:p>
    <w:p w14:paraId="4880CD2A" w14:textId="77777777" w:rsidR="00646731" w:rsidRPr="00905182" w:rsidRDefault="00646731" w:rsidP="00577A2B">
      <w:pPr>
        <w:pStyle w:val="PargrafodaLista"/>
        <w:ind w:left="360"/>
      </w:pPr>
    </w:p>
    <w:p w14:paraId="4E5753DC" w14:textId="47D514BF" w:rsidR="00EF68F4" w:rsidRPr="00905182" w:rsidRDefault="001A7874" w:rsidP="003708F7">
      <w:pPr>
        <w:pStyle w:val="PargrafodaLista"/>
        <w:numPr>
          <w:ilvl w:val="0"/>
          <w:numId w:val="21"/>
        </w:numPr>
        <w:rPr>
          <w:b/>
          <w:bCs/>
        </w:rPr>
      </w:pPr>
      <w:r w:rsidRPr="00905182">
        <w:rPr>
          <w:b/>
          <w:bCs/>
        </w:rPr>
        <w:t>Entregas do projeto</w:t>
      </w:r>
      <w:r w:rsidR="02DBBDBA" w:rsidRPr="00905182">
        <w:rPr>
          <w:b/>
          <w:bCs/>
        </w:rPr>
        <w:t>:</w:t>
      </w:r>
    </w:p>
    <w:p w14:paraId="072B058E" w14:textId="080E866A" w:rsidR="003708F7" w:rsidRPr="00905182" w:rsidRDefault="003708F7" w:rsidP="003708F7">
      <w:pPr>
        <w:rPr>
          <w:b/>
          <w:bCs/>
        </w:rPr>
      </w:pPr>
    </w:p>
    <w:p w14:paraId="2AB2AE2A" w14:textId="07F302BE" w:rsidR="22EEE011" w:rsidRPr="00905182" w:rsidRDefault="22EEE011" w:rsidP="008E07E9">
      <w:pPr>
        <w:pStyle w:val="PargrafodaLista"/>
        <w:numPr>
          <w:ilvl w:val="0"/>
          <w:numId w:val="27"/>
        </w:numPr>
      </w:pPr>
      <w:r w:rsidRPr="00905182">
        <w:t xml:space="preserve">Informações sobre </w:t>
      </w:r>
      <w:r w:rsidR="008E07E9" w:rsidRPr="00905182">
        <w:t>o meio ambiente e a importância da reciclagem de maneira dinâmica;</w:t>
      </w:r>
    </w:p>
    <w:p w14:paraId="0A589595" w14:textId="77777777" w:rsidR="00577A2B" w:rsidRPr="00905182" w:rsidRDefault="00577A2B" w:rsidP="00577A2B">
      <w:pPr>
        <w:pStyle w:val="PargrafodaLista"/>
        <w:ind w:left="360"/>
      </w:pPr>
    </w:p>
    <w:p w14:paraId="7B17E35E" w14:textId="1EA054F6" w:rsidR="00EF68F4" w:rsidRPr="00905182" w:rsidRDefault="001A7874" w:rsidP="7C9D064A">
      <w:pPr>
        <w:pStyle w:val="PargrafodaLista"/>
        <w:numPr>
          <w:ilvl w:val="0"/>
          <w:numId w:val="21"/>
        </w:numPr>
        <w:rPr>
          <w:b/>
          <w:bCs/>
        </w:rPr>
      </w:pPr>
      <w:r w:rsidRPr="00905182">
        <w:rPr>
          <w:b/>
          <w:bCs/>
        </w:rPr>
        <w:t>Estimativas de tempo e custo</w:t>
      </w:r>
      <w:r w:rsidR="00577A2B" w:rsidRPr="00905182">
        <w:rPr>
          <w:b/>
          <w:bCs/>
        </w:rPr>
        <w:t>:</w:t>
      </w:r>
    </w:p>
    <w:p w14:paraId="3CA87B50" w14:textId="48E3A07D" w:rsidR="003708F7" w:rsidRPr="00905182" w:rsidRDefault="003708F7" w:rsidP="00AF78F3">
      <w:pPr>
        <w:rPr>
          <w:b/>
          <w:bCs/>
        </w:rPr>
      </w:pPr>
    </w:p>
    <w:p w14:paraId="1860DEB5" w14:textId="7D1BC619" w:rsidR="00C541A7" w:rsidRPr="00905182" w:rsidRDefault="007075F6" w:rsidP="00AF78F3">
      <w:r w:rsidRPr="00905182">
        <w:t>9 meses (Mar – Dez)</w:t>
      </w:r>
    </w:p>
    <w:p w14:paraId="5C742F4E" w14:textId="77777777" w:rsidR="008458EF" w:rsidRPr="00905182" w:rsidRDefault="008458EF" w:rsidP="007075F6">
      <w:pPr>
        <w:rPr>
          <w:b/>
          <w:bCs/>
        </w:rPr>
      </w:pPr>
    </w:p>
    <w:p w14:paraId="02999FB0" w14:textId="6712FEF6" w:rsidR="004E33EC" w:rsidRPr="00905182" w:rsidRDefault="00EF68F4" w:rsidP="00DC50BF">
      <w:pPr>
        <w:pStyle w:val="PargrafodaLista"/>
        <w:ind w:left="360"/>
        <w:rPr>
          <w:b/>
          <w:bCs/>
        </w:rPr>
      </w:pPr>
      <w:r w:rsidRPr="00905182">
        <w:rPr>
          <w:b/>
          <w:bCs/>
        </w:rPr>
        <w:t>Riscos</w:t>
      </w:r>
      <w:r w:rsidR="51C123AF" w:rsidRPr="00905182">
        <w:rPr>
          <w:b/>
          <w:bCs/>
        </w:rPr>
        <w:t>:</w:t>
      </w:r>
    </w:p>
    <w:p w14:paraId="5424FBC2" w14:textId="77777777" w:rsidR="00DC50BF" w:rsidRPr="00905182" w:rsidRDefault="00DC50BF" w:rsidP="00DC50BF">
      <w:pPr>
        <w:pStyle w:val="PargrafodaLista"/>
        <w:ind w:left="360"/>
        <w:rPr>
          <w:b/>
          <w:bCs/>
        </w:rPr>
      </w:pPr>
    </w:p>
    <w:p w14:paraId="58ECBEFB" w14:textId="6FB2C7B9" w:rsidR="00DC50BF" w:rsidRPr="00905182" w:rsidRDefault="008E07E9" w:rsidP="00DC50BF">
      <w:pPr>
        <w:pStyle w:val="PargrafodaLista"/>
        <w:ind w:left="360"/>
      </w:pPr>
      <w:r w:rsidRPr="00905182">
        <w:t xml:space="preserve">- </w:t>
      </w:r>
      <w:r w:rsidR="00DC50BF" w:rsidRPr="00905182">
        <w:t xml:space="preserve">Mal funcionamento do projeto </w:t>
      </w:r>
      <w:r w:rsidR="00101F72" w:rsidRPr="00905182">
        <w:t>por falta de experi</w:t>
      </w:r>
      <w:r w:rsidR="00C37B50" w:rsidRPr="00905182">
        <w:t>ên</w:t>
      </w:r>
      <w:r w:rsidR="00101F72" w:rsidRPr="00905182">
        <w:t>cia;</w:t>
      </w:r>
    </w:p>
    <w:p w14:paraId="295E41A7" w14:textId="1FAC7E57" w:rsidR="006E55BD" w:rsidRPr="00905182" w:rsidRDefault="008E07E9" w:rsidP="00101F72">
      <w:pPr>
        <w:pStyle w:val="PargrafodaLista"/>
        <w:ind w:left="360"/>
      </w:pPr>
      <w:r w:rsidRPr="00905182">
        <w:t xml:space="preserve">- </w:t>
      </w:r>
      <w:r w:rsidR="00101F72" w:rsidRPr="00905182">
        <w:t>Atraso na preparação e entrega do projeto;</w:t>
      </w:r>
    </w:p>
    <w:p w14:paraId="7217E261" w14:textId="69D06E20" w:rsidR="004E33EC" w:rsidRPr="00905182" w:rsidRDefault="008E07E9" w:rsidP="004E33EC">
      <w:pPr>
        <w:ind w:left="360"/>
      </w:pPr>
      <w:r w:rsidRPr="00905182">
        <w:t xml:space="preserve">- </w:t>
      </w:r>
      <w:r w:rsidR="007075F6" w:rsidRPr="00905182">
        <w:t>Mudança de escopo;</w:t>
      </w:r>
    </w:p>
    <w:p w14:paraId="6DB659B5" w14:textId="175210DD" w:rsidR="007075F6" w:rsidRPr="00905182" w:rsidRDefault="00C37B50" w:rsidP="004E33EC">
      <w:pPr>
        <w:ind w:left="360"/>
      </w:pPr>
      <w:r w:rsidRPr="00905182">
        <w:t xml:space="preserve">- </w:t>
      </w:r>
      <w:r w:rsidR="007075F6" w:rsidRPr="00905182">
        <w:t>Divergência de ideias;</w:t>
      </w:r>
    </w:p>
    <w:sectPr w:rsidR="007075F6" w:rsidRPr="00905182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AA24" w14:textId="77777777" w:rsidR="00A912D6" w:rsidRDefault="00A912D6">
      <w:r>
        <w:separator/>
      </w:r>
    </w:p>
  </w:endnote>
  <w:endnote w:type="continuationSeparator" w:id="0">
    <w:p w14:paraId="547E6D92" w14:textId="77777777" w:rsidR="00A912D6" w:rsidRDefault="00A912D6">
      <w:r>
        <w:continuationSeparator/>
      </w:r>
    </w:p>
  </w:endnote>
  <w:endnote w:type="continuationNotice" w:id="1">
    <w:p w14:paraId="1DB1E118" w14:textId="77777777" w:rsidR="00A912D6" w:rsidRDefault="00A912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5077FED8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421494">
              <w:rPr>
                <w:rFonts w:ascii="Poppins" w:hAnsi="Poppins" w:cs="Poppins"/>
                <w:sz w:val="20"/>
                <w:szCs w:val="20"/>
              </w:rPr>
              <w:t>PMD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421494">
              <w:rPr>
                <w:rFonts w:ascii="Poppins" w:hAnsi="Poppins" w:cs="Poppins"/>
                <w:sz w:val="20"/>
                <w:szCs w:val="20"/>
              </w:rPr>
              <w:t>INTRODUÇÃO À GESTÃO DE PROJETOS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421494">
              <w:rPr>
                <w:rFonts w:ascii="Poppins" w:hAnsi="Poppins" w:cs="Poppins"/>
                <w:sz w:val="20"/>
                <w:szCs w:val="20"/>
              </w:rPr>
              <w:t>SEMANA 3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11713D2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E55B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E55B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3B87" w14:textId="77777777" w:rsidR="00A912D6" w:rsidRDefault="00A912D6">
      <w:r>
        <w:separator/>
      </w:r>
    </w:p>
  </w:footnote>
  <w:footnote w:type="continuationSeparator" w:id="0">
    <w:p w14:paraId="0FFA3A6B" w14:textId="77777777" w:rsidR="00A912D6" w:rsidRDefault="00A912D6">
      <w:r>
        <w:continuationSeparator/>
      </w:r>
    </w:p>
  </w:footnote>
  <w:footnote w:type="continuationNotice" w:id="1">
    <w:p w14:paraId="478DD490" w14:textId="77777777" w:rsidR="00A912D6" w:rsidRDefault="00A912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97C"/>
    <w:multiLevelType w:val="hybridMultilevel"/>
    <w:tmpl w:val="A04CF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84BDF"/>
    <w:multiLevelType w:val="hybridMultilevel"/>
    <w:tmpl w:val="FC9A4618"/>
    <w:lvl w:ilvl="0" w:tplc="8FE4A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D2D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DE6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1C7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EC4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B62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A0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E43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0E5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CC171D"/>
    <w:multiLevelType w:val="hybridMultilevel"/>
    <w:tmpl w:val="E50C8876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F6765EF"/>
    <w:multiLevelType w:val="hybridMultilevel"/>
    <w:tmpl w:val="A9BC0DEC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077534"/>
    <w:multiLevelType w:val="hybridMultilevel"/>
    <w:tmpl w:val="17C8D4DE"/>
    <w:lvl w:ilvl="0" w:tplc="D3C84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6A0E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DA40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229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06AA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129F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0A95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81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E03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1E3E1A"/>
    <w:multiLevelType w:val="hybridMultilevel"/>
    <w:tmpl w:val="777C4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273BD"/>
    <w:multiLevelType w:val="hybridMultilevel"/>
    <w:tmpl w:val="2FF2A294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9061810"/>
    <w:multiLevelType w:val="hybridMultilevel"/>
    <w:tmpl w:val="C3260C4E"/>
    <w:lvl w:ilvl="0" w:tplc="89481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4E97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FE7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A4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7251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3E9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906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CA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E64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83C5C"/>
    <w:multiLevelType w:val="hybridMultilevel"/>
    <w:tmpl w:val="390C0E5E"/>
    <w:lvl w:ilvl="0" w:tplc="033C561E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E9603E"/>
    <w:multiLevelType w:val="hybridMultilevel"/>
    <w:tmpl w:val="EDC4FE4C"/>
    <w:lvl w:ilvl="0" w:tplc="4550A2F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C9A765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7AC6B9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8D8BAE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356F1B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35E9BE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8583B7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2CA7B3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FED50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3" w15:restartNumberingAfterBreak="0">
    <w:nsid w:val="565B3C26"/>
    <w:multiLevelType w:val="hybridMultilevel"/>
    <w:tmpl w:val="EE84C032"/>
    <w:lvl w:ilvl="0" w:tplc="F3440A5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29C8"/>
    <w:multiLevelType w:val="hybridMultilevel"/>
    <w:tmpl w:val="3B7C6E76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4E561C"/>
    <w:multiLevelType w:val="hybridMultilevel"/>
    <w:tmpl w:val="58DE9C36"/>
    <w:lvl w:ilvl="0" w:tplc="34A28B8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6BCCF2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9C0D1C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A12A3F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666CC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7326CF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6D6E32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A3029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EB6FF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6" w15:restartNumberingAfterBreak="0">
    <w:nsid w:val="5FF33580"/>
    <w:multiLevelType w:val="hybridMultilevel"/>
    <w:tmpl w:val="5CEA1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01A54"/>
    <w:multiLevelType w:val="hybridMultilevel"/>
    <w:tmpl w:val="72A80E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3B736A"/>
    <w:multiLevelType w:val="hybridMultilevel"/>
    <w:tmpl w:val="EE8E6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5E6D38"/>
    <w:multiLevelType w:val="hybridMultilevel"/>
    <w:tmpl w:val="88FC97D6"/>
    <w:lvl w:ilvl="0" w:tplc="79C296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0E4E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F2B3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4CD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C4F3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2E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1C7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501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EA5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100D0D7"/>
    <w:multiLevelType w:val="hybridMultilevel"/>
    <w:tmpl w:val="FFFFFFFF"/>
    <w:lvl w:ilvl="0" w:tplc="40C2A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8B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6F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4C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4B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4C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0C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8E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D83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63C10"/>
    <w:multiLevelType w:val="hybridMultilevel"/>
    <w:tmpl w:val="CDE6A6E8"/>
    <w:lvl w:ilvl="0" w:tplc="7C8EB00C">
      <w:start w:val="1"/>
      <w:numFmt w:val="decimal"/>
      <w:lvlText w:val="%1."/>
      <w:lvlJc w:val="left"/>
      <w:pPr>
        <w:ind w:left="360" w:hanging="360"/>
      </w:pPr>
      <w:rPr>
        <w:rFonts w:ascii="Poppins Light" w:eastAsia="Times New Roman" w:hAnsi="Poppins Light" w:cs="Poppins Ligh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03224"/>
    <w:multiLevelType w:val="hybridMultilevel"/>
    <w:tmpl w:val="A3A0B6D8"/>
    <w:lvl w:ilvl="0" w:tplc="0D828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6097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1EB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6269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D05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2EBA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C42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342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E88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938256D"/>
    <w:multiLevelType w:val="hybridMultilevel"/>
    <w:tmpl w:val="E9B0BC0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CE3811"/>
    <w:multiLevelType w:val="hybridMultilevel"/>
    <w:tmpl w:val="689239A4"/>
    <w:lvl w:ilvl="0" w:tplc="AF340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D84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66E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6AC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A7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08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F244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60FF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87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6B7ECE"/>
    <w:multiLevelType w:val="hybridMultilevel"/>
    <w:tmpl w:val="05B43AE6"/>
    <w:lvl w:ilvl="0" w:tplc="D78CD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6B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10E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00F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AC8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28E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08E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B64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0A9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97412006">
    <w:abstractNumId w:val="8"/>
  </w:num>
  <w:num w:numId="2" w16cid:durableId="1732918470">
    <w:abstractNumId w:val="9"/>
  </w:num>
  <w:num w:numId="3" w16cid:durableId="1695156449">
    <w:abstractNumId w:val="25"/>
  </w:num>
  <w:num w:numId="4" w16cid:durableId="2013681636">
    <w:abstractNumId w:val="11"/>
  </w:num>
  <w:num w:numId="5" w16cid:durableId="861165202">
    <w:abstractNumId w:val="5"/>
  </w:num>
  <w:num w:numId="6" w16cid:durableId="1136221147">
    <w:abstractNumId w:val="17"/>
  </w:num>
  <w:num w:numId="7" w16cid:durableId="381711328">
    <w:abstractNumId w:val="26"/>
  </w:num>
  <w:num w:numId="8" w16cid:durableId="392047089">
    <w:abstractNumId w:val="1"/>
  </w:num>
  <w:num w:numId="9" w16cid:durableId="43456787">
    <w:abstractNumId w:val="19"/>
  </w:num>
  <w:num w:numId="10" w16cid:durableId="447624667">
    <w:abstractNumId w:val="15"/>
  </w:num>
  <w:num w:numId="11" w16cid:durableId="1834687047">
    <w:abstractNumId w:val="4"/>
  </w:num>
  <w:num w:numId="12" w16cid:durableId="24909673">
    <w:abstractNumId w:val="22"/>
  </w:num>
  <w:num w:numId="13" w16cid:durableId="757797080">
    <w:abstractNumId w:val="24"/>
  </w:num>
  <w:num w:numId="14" w16cid:durableId="1800106253">
    <w:abstractNumId w:val="7"/>
  </w:num>
  <w:num w:numId="15" w16cid:durableId="698237010">
    <w:abstractNumId w:val="12"/>
  </w:num>
  <w:num w:numId="16" w16cid:durableId="1503854903">
    <w:abstractNumId w:val="13"/>
  </w:num>
  <w:num w:numId="17" w16cid:durableId="553201747">
    <w:abstractNumId w:val="16"/>
  </w:num>
  <w:num w:numId="18" w16cid:durableId="777022645">
    <w:abstractNumId w:val="18"/>
  </w:num>
  <w:num w:numId="19" w16cid:durableId="1059397667">
    <w:abstractNumId w:val="10"/>
  </w:num>
  <w:num w:numId="20" w16cid:durableId="2145388953">
    <w:abstractNumId w:val="21"/>
  </w:num>
  <w:num w:numId="21" w16cid:durableId="1513300086">
    <w:abstractNumId w:val="0"/>
  </w:num>
  <w:num w:numId="22" w16cid:durableId="248733403">
    <w:abstractNumId w:val="14"/>
  </w:num>
  <w:num w:numId="23" w16cid:durableId="545482774">
    <w:abstractNumId w:val="2"/>
  </w:num>
  <w:num w:numId="24" w16cid:durableId="496697636">
    <w:abstractNumId w:val="6"/>
  </w:num>
  <w:num w:numId="25" w16cid:durableId="948702168">
    <w:abstractNumId w:val="3"/>
  </w:num>
  <w:num w:numId="26" w16cid:durableId="769930401">
    <w:abstractNumId w:val="23"/>
  </w:num>
  <w:num w:numId="27" w16cid:durableId="565992662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19008"/>
    <w:rsid w:val="00022C84"/>
    <w:rsid w:val="00027385"/>
    <w:rsid w:val="000278D8"/>
    <w:rsid w:val="000312D5"/>
    <w:rsid w:val="00032AAE"/>
    <w:rsid w:val="00032AED"/>
    <w:rsid w:val="00033E5D"/>
    <w:rsid w:val="00040614"/>
    <w:rsid w:val="00043E83"/>
    <w:rsid w:val="00050E50"/>
    <w:rsid w:val="00064C1A"/>
    <w:rsid w:val="0006746E"/>
    <w:rsid w:val="00070768"/>
    <w:rsid w:val="00074779"/>
    <w:rsid w:val="0007772A"/>
    <w:rsid w:val="000845E6"/>
    <w:rsid w:val="00087509"/>
    <w:rsid w:val="0008763C"/>
    <w:rsid w:val="00093C5A"/>
    <w:rsid w:val="000A1E0B"/>
    <w:rsid w:val="000A4E65"/>
    <w:rsid w:val="000A5D0E"/>
    <w:rsid w:val="000B221F"/>
    <w:rsid w:val="000B3597"/>
    <w:rsid w:val="000B3C86"/>
    <w:rsid w:val="000C41B2"/>
    <w:rsid w:val="000C6619"/>
    <w:rsid w:val="000E20D5"/>
    <w:rsid w:val="000E54FE"/>
    <w:rsid w:val="000E5B75"/>
    <w:rsid w:val="000F7DE9"/>
    <w:rsid w:val="0010156B"/>
    <w:rsid w:val="00101F72"/>
    <w:rsid w:val="00102E7F"/>
    <w:rsid w:val="0010366B"/>
    <w:rsid w:val="00111B4C"/>
    <w:rsid w:val="00113EA6"/>
    <w:rsid w:val="00124756"/>
    <w:rsid w:val="00124F82"/>
    <w:rsid w:val="00126A40"/>
    <w:rsid w:val="001345E8"/>
    <w:rsid w:val="00142128"/>
    <w:rsid w:val="00143CCC"/>
    <w:rsid w:val="0015697B"/>
    <w:rsid w:val="001575AE"/>
    <w:rsid w:val="00157714"/>
    <w:rsid w:val="00160195"/>
    <w:rsid w:val="0016235A"/>
    <w:rsid w:val="00171382"/>
    <w:rsid w:val="00176D21"/>
    <w:rsid w:val="00181C54"/>
    <w:rsid w:val="00187F67"/>
    <w:rsid w:val="00193D0A"/>
    <w:rsid w:val="001A0C4F"/>
    <w:rsid w:val="001A2D86"/>
    <w:rsid w:val="001A32C9"/>
    <w:rsid w:val="001A7874"/>
    <w:rsid w:val="001B2C25"/>
    <w:rsid w:val="001B32C3"/>
    <w:rsid w:val="001B6A53"/>
    <w:rsid w:val="001C335A"/>
    <w:rsid w:val="001C3A2D"/>
    <w:rsid w:val="001C4A24"/>
    <w:rsid w:val="001C72B2"/>
    <w:rsid w:val="001E16FE"/>
    <w:rsid w:val="001E7BC0"/>
    <w:rsid w:val="001F241A"/>
    <w:rsid w:val="00205C82"/>
    <w:rsid w:val="00206F92"/>
    <w:rsid w:val="00212F82"/>
    <w:rsid w:val="0022100F"/>
    <w:rsid w:val="00226EDA"/>
    <w:rsid w:val="0023391C"/>
    <w:rsid w:val="00233ACE"/>
    <w:rsid w:val="002344C7"/>
    <w:rsid w:val="00236772"/>
    <w:rsid w:val="002372B1"/>
    <w:rsid w:val="00241CE4"/>
    <w:rsid w:val="00242F28"/>
    <w:rsid w:val="00252F67"/>
    <w:rsid w:val="00252FFB"/>
    <w:rsid w:val="0025354F"/>
    <w:rsid w:val="00256D8D"/>
    <w:rsid w:val="0026011F"/>
    <w:rsid w:val="002632D3"/>
    <w:rsid w:val="00264B6B"/>
    <w:rsid w:val="0026723A"/>
    <w:rsid w:val="00277B82"/>
    <w:rsid w:val="0028043D"/>
    <w:rsid w:val="00280816"/>
    <w:rsid w:val="002848CD"/>
    <w:rsid w:val="002930EA"/>
    <w:rsid w:val="00294888"/>
    <w:rsid w:val="00294D12"/>
    <w:rsid w:val="002A6BE4"/>
    <w:rsid w:val="002C6EC9"/>
    <w:rsid w:val="002D1A6D"/>
    <w:rsid w:val="002D51E3"/>
    <w:rsid w:val="002D57E8"/>
    <w:rsid w:val="002E25BD"/>
    <w:rsid w:val="002E2F97"/>
    <w:rsid w:val="002E4175"/>
    <w:rsid w:val="002E5DD7"/>
    <w:rsid w:val="002E6314"/>
    <w:rsid w:val="002E6779"/>
    <w:rsid w:val="003009B4"/>
    <w:rsid w:val="003031BD"/>
    <w:rsid w:val="0031233F"/>
    <w:rsid w:val="00321006"/>
    <w:rsid w:val="00321CDC"/>
    <w:rsid w:val="00327E54"/>
    <w:rsid w:val="003365AE"/>
    <w:rsid w:val="00341F5F"/>
    <w:rsid w:val="00346916"/>
    <w:rsid w:val="00351D70"/>
    <w:rsid w:val="0035368E"/>
    <w:rsid w:val="00360086"/>
    <w:rsid w:val="00367C72"/>
    <w:rsid w:val="003708F7"/>
    <w:rsid w:val="00382591"/>
    <w:rsid w:val="00385BA6"/>
    <w:rsid w:val="003A72EE"/>
    <w:rsid w:val="003A7E55"/>
    <w:rsid w:val="003B2E08"/>
    <w:rsid w:val="003C032E"/>
    <w:rsid w:val="003C15E3"/>
    <w:rsid w:val="003C449A"/>
    <w:rsid w:val="003D3005"/>
    <w:rsid w:val="003D71CA"/>
    <w:rsid w:val="003E6056"/>
    <w:rsid w:val="00402CB3"/>
    <w:rsid w:val="00404697"/>
    <w:rsid w:val="00407165"/>
    <w:rsid w:val="00413F42"/>
    <w:rsid w:val="00421494"/>
    <w:rsid w:val="00422C4E"/>
    <w:rsid w:val="00441C0D"/>
    <w:rsid w:val="004465E1"/>
    <w:rsid w:val="00454835"/>
    <w:rsid w:val="00456857"/>
    <w:rsid w:val="00463C62"/>
    <w:rsid w:val="00464B32"/>
    <w:rsid w:val="00465850"/>
    <w:rsid w:val="004762DB"/>
    <w:rsid w:val="00490BE3"/>
    <w:rsid w:val="00491C71"/>
    <w:rsid w:val="00494686"/>
    <w:rsid w:val="0049592F"/>
    <w:rsid w:val="004B66A3"/>
    <w:rsid w:val="004C2AEA"/>
    <w:rsid w:val="004C3C7A"/>
    <w:rsid w:val="004C481E"/>
    <w:rsid w:val="004C5A91"/>
    <w:rsid w:val="004E0101"/>
    <w:rsid w:val="004E1399"/>
    <w:rsid w:val="004E33EC"/>
    <w:rsid w:val="004E713D"/>
    <w:rsid w:val="004F0CC8"/>
    <w:rsid w:val="004F14C2"/>
    <w:rsid w:val="004F26A0"/>
    <w:rsid w:val="004F28F9"/>
    <w:rsid w:val="00500159"/>
    <w:rsid w:val="0051031E"/>
    <w:rsid w:val="00516BCB"/>
    <w:rsid w:val="00536A07"/>
    <w:rsid w:val="00544199"/>
    <w:rsid w:val="005442B4"/>
    <w:rsid w:val="0054587F"/>
    <w:rsid w:val="005459D9"/>
    <w:rsid w:val="005517B2"/>
    <w:rsid w:val="00563F83"/>
    <w:rsid w:val="00573597"/>
    <w:rsid w:val="00577A2B"/>
    <w:rsid w:val="00585F34"/>
    <w:rsid w:val="00592C4B"/>
    <w:rsid w:val="005931EE"/>
    <w:rsid w:val="005A19EA"/>
    <w:rsid w:val="005A2C0D"/>
    <w:rsid w:val="005A3EA7"/>
    <w:rsid w:val="005A5A09"/>
    <w:rsid w:val="005A6AB0"/>
    <w:rsid w:val="005B0A12"/>
    <w:rsid w:val="005C1B91"/>
    <w:rsid w:val="005E2B32"/>
    <w:rsid w:val="005E4165"/>
    <w:rsid w:val="005E4F8D"/>
    <w:rsid w:val="005F373A"/>
    <w:rsid w:val="005F43DB"/>
    <w:rsid w:val="005F6D52"/>
    <w:rsid w:val="005F74BB"/>
    <w:rsid w:val="00603C0C"/>
    <w:rsid w:val="0060711F"/>
    <w:rsid w:val="0060776C"/>
    <w:rsid w:val="00610EA9"/>
    <w:rsid w:val="0063273B"/>
    <w:rsid w:val="006327B0"/>
    <w:rsid w:val="00634595"/>
    <w:rsid w:val="00636299"/>
    <w:rsid w:val="00646731"/>
    <w:rsid w:val="00655801"/>
    <w:rsid w:val="006610A8"/>
    <w:rsid w:val="00663886"/>
    <w:rsid w:val="006737EB"/>
    <w:rsid w:val="00675634"/>
    <w:rsid w:val="00676B29"/>
    <w:rsid w:val="006821CA"/>
    <w:rsid w:val="006B3AE9"/>
    <w:rsid w:val="006B4177"/>
    <w:rsid w:val="006B4E55"/>
    <w:rsid w:val="006B6ECD"/>
    <w:rsid w:val="006C115B"/>
    <w:rsid w:val="006C4D3C"/>
    <w:rsid w:val="006D0CF9"/>
    <w:rsid w:val="006E55BD"/>
    <w:rsid w:val="006F180F"/>
    <w:rsid w:val="006F2A24"/>
    <w:rsid w:val="007007D7"/>
    <w:rsid w:val="00705407"/>
    <w:rsid w:val="007075F6"/>
    <w:rsid w:val="0072186F"/>
    <w:rsid w:val="007312B4"/>
    <w:rsid w:val="007320D6"/>
    <w:rsid w:val="007367B5"/>
    <w:rsid w:val="00762BDA"/>
    <w:rsid w:val="00762CFE"/>
    <w:rsid w:val="00765350"/>
    <w:rsid w:val="00765F10"/>
    <w:rsid w:val="007671B4"/>
    <w:rsid w:val="007677D5"/>
    <w:rsid w:val="00772788"/>
    <w:rsid w:val="00773A8C"/>
    <w:rsid w:val="00775C73"/>
    <w:rsid w:val="00780738"/>
    <w:rsid w:val="0078262D"/>
    <w:rsid w:val="00782653"/>
    <w:rsid w:val="00790E35"/>
    <w:rsid w:val="007940D4"/>
    <w:rsid w:val="0079766D"/>
    <w:rsid w:val="007A2A38"/>
    <w:rsid w:val="007A37C6"/>
    <w:rsid w:val="007A48C3"/>
    <w:rsid w:val="007B045F"/>
    <w:rsid w:val="007B13B1"/>
    <w:rsid w:val="007B4919"/>
    <w:rsid w:val="007B6ABF"/>
    <w:rsid w:val="007C58FE"/>
    <w:rsid w:val="007C6281"/>
    <w:rsid w:val="007D398F"/>
    <w:rsid w:val="007E6CC7"/>
    <w:rsid w:val="007F3582"/>
    <w:rsid w:val="007F5BE6"/>
    <w:rsid w:val="00804928"/>
    <w:rsid w:val="00814E58"/>
    <w:rsid w:val="008216F2"/>
    <w:rsid w:val="008217E2"/>
    <w:rsid w:val="00823D93"/>
    <w:rsid w:val="0083375F"/>
    <w:rsid w:val="0083474B"/>
    <w:rsid w:val="00841D59"/>
    <w:rsid w:val="008458EF"/>
    <w:rsid w:val="0084766F"/>
    <w:rsid w:val="00851368"/>
    <w:rsid w:val="00862487"/>
    <w:rsid w:val="00867B8E"/>
    <w:rsid w:val="00872669"/>
    <w:rsid w:val="00875C82"/>
    <w:rsid w:val="00876B39"/>
    <w:rsid w:val="00877160"/>
    <w:rsid w:val="00879F1E"/>
    <w:rsid w:val="00885627"/>
    <w:rsid w:val="00887A5D"/>
    <w:rsid w:val="008925A9"/>
    <w:rsid w:val="0089277C"/>
    <w:rsid w:val="008A774D"/>
    <w:rsid w:val="008B29ED"/>
    <w:rsid w:val="008B4C24"/>
    <w:rsid w:val="008B551C"/>
    <w:rsid w:val="008C1A71"/>
    <w:rsid w:val="008C2189"/>
    <w:rsid w:val="008C5AE5"/>
    <w:rsid w:val="008D38E7"/>
    <w:rsid w:val="008E06A0"/>
    <w:rsid w:val="008E07E9"/>
    <w:rsid w:val="008E52F2"/>
    <w:rsid w:val="008F592A"/>
    <w:rsid w:val="008F775A"/>
    <w:rsid w:val="00905182"/>
    <w:rsid w:val="00906069"/>
    <w:rsid w:val="00913AAD"/>
    <w:rsid w:val="00920FD7"/>
    <w:rsid w:val="0092769D"/>
    <w:rsid w:val="0093041B"/>
    <w:rsid w:val="00933C8C"/>
    <w:rsid w:val="0093526D"/>
    <w:rsid w:val="009530E6"/>
    <w:rsid w:val="009645CD"/>
    <w:rsid w:val="00966015"/>
    <w:rsid w:val="00974613"/>
    <w:rsid w:val="00991099"/>
    <w:rsid w:val="009929AF"/>
    <w:rsid w:val="009B33B6"/>
    <w:rsid w:val="009B5207"/>
    <w:rsid w:val="009C5C1D"/>
    <w:rsid w:val="00A02875"/>
    <w:rsid w:val="00A034DA"/>
    <w:rsid w:val="00A04454"/>
    <w:rsid w:val="00A04AB9"/>
    <w:rsid w:val="00A053E2"/>
    <w:rsid w:val="00A253AA"/>
    <w:rsid w:val="00A34731"/>
    <w:rsid w:val="00A362F0"/>
    <w:rsid w:val="00A36B25"/>
    <w:rsid w:val="00A5179F"/>
    <w:rsid w:val="00A5274C"/>
    <w:rsid w:val="00A54F98"/>
    <w:rsid w:val="00A7265F"/>
    <w:rsid w:val="00A76321"/>
    <w:rsid w:val="00A8530C"/>
    <w:rsid w:val="00A85745"/>
    <w:rsid w:val="00A903F8"/>
    <w:rsid w:val="00A912D6"/>
    <w:rsid w:val="00A92F93"/>
    <w:rsid w:val="00A95D8D"/>
    <w:rsid w:val="00AA01E4"/>
    <w:rsid w:val="00AA60A0"/>
    <w:rsid w:val="00AC0F43"/>
    <w:rsid w:val="00AD78A6"/>
    <w:rsid w:val="00AE231C"/>
    <w:rsid w:val="00AE5429"/>
    <w:rsid w:val="00AF4243"/>
    <w:rsid w:val="00AF5E34"/>
    <w:rsid w:val="00AF65DF"/>
    <w:rsid w:val="00AF78F3"/>
    <w:rsid w:val="00B002C6"/>
    <w:rsid w:val="00B14B03"/>
    <w:rsid w:val="00B1605A"/>
    <w:rsid w:val="00B21B0A"/>
    <w:rsid w:val="00B26BF8"/>
    <w:rsid w:val="00B45591"/>
    <w:rsid w:val="00B45E99"/>
    <w:rsid w:val="00B46DDC"/>
    <w:rsid w:val="00B5084B"/>
    <w:rsid w:val="00B54480"/>
    <w:rsid w:val="00B551C2"/>
    <w:rsid w:val="00B573A1"/>
    <w:rsid w:val="00B60169"/>
    <w:rsid w:val="00B66302"/>
    <w:rsid w:val="00B66E63"/>
    <w:rsid w:val="00B67553"/>
    <w:rsid w:val="00B75249"/>
    <w:rsid w:val="00B7539C"/>
    <w:rsid w:val="00B8106D"/>
    <w:rsid w:val="00BA1631"/>
    <w:rsid w:val="00BA6A76"/>
    <w:rsid w:val="00BB117E"/>
    <w:rsid w:val="00BB2131"/>
    <w:rsid w:val="00BC0F85"/>
    <w:rsid w:val="00BD201D"/>
    <w:rsid w:val="00BF3761"/>
    <w:rsid w:val="00BF60DB"/>
    <w:rsid w:val="00BF68AD"/>
    <w:rsid w:val="00C0018B"/>
    <w:rsid w:val="00C027FC"/>
    <w:rsid w:val="00C032FA"/>
    <w:rsid w:val="00C07799"/>
    <w:rsid w:val="00C120F1"/>
    <w:rsid w:val="00C12E4A"/>
    <w:rsid w:val="00C154AD"/>
    <w:rsid w:val="00C23FF3"/>
    <w:rsid w:val="00C37A39"/>
    <w:rsid w:val="00C37B50"/>
    <w:rsid w:val="00C37CEA"/>
    <w:rsid w:val="00C4009F"/>
    <w:rsid w:val="00C42339"/>
    <w:rsid w:val="00C43DEA"/>
    <w:rsid w:val="00C4723D"/>
    <w:rsid w:val="00C541A7"/>
    <w:rsid w:val="00C6070E"/>
    <w:rsid w:val="00C6093E"/>
    <w:rsid w:val="00C60E81"/>
    <w:rsid w:val="00C622BB"/>
    <w:rsid w:val="00C62CE1"/>
    <w:rsid w:val="00C71A03"/>
    <w:rsid w:val="00C80D39"/>
    <w:rsid w:val="00C86F88"/>
    <w:rsid w:val="00CA4523"/>
    <w:rsid w:val="00CB0448"/>
    <w:rsid w:val="00CB2AD6"/>
    <w:rsid w:val="00CC2A45"/>
    <w:rsid w:val="00CC3200"/>
    <w:rsid w:val="00CC61B1"/>
    <w:rsid w:val="00CC7140"/>
    <w:rsid w:val="00CD29E8"/>
    <w:rsid w:val="00CE6179"/>
    <w:rsid w:val="00CF76E4"/>
    <w:rsid w:val="00CF7BC7"/>
    <w:rsid w:val="00D03B93"/>
    <w:rsid w:val="00D05B9C"/>
    <w:rsid w:val="00D10023"/>
    <w:rsid w:val="00D105E5"/>
    <w:rsid w:val="00D2400A"/>
    <w:rsid w:val="00D26F03"/>
    <w:rsid w:val="00D4574F"/>
    <w:rsid w:val="00D553AB"/>
    <w:rsid w:val="00D60CA7"/>
    <w:rsid w:val="00D61A8F"/>
    <w:rsid w:val="00D645B0"/>
    <w:rsid w:val="00D66DA9"/>
    <w:rsid w:val="00D73ABA"/>
    <w:rsid w:val="00D76FA1"/>
    <w:rsid w:val="00D858FB"/>
    <w:rsid w:val="00DA0790"/>
    <w:rsid w:val="00DA2ACB"/>
    <w:rsid w:val="00DC1EC1"/>
    <w:rsid w:val="00DC44C0"/>
    <w:rsid w:val="00DC50BF"/>
    <w:rsid w:val="00DC5F9E"/>
    <w:rsid w:val="00DD5204"/>
    <w:rsid w:val="00DE0C0D"/>
    <w:rsid w:val="00E01200"/>
    <w:rsid w:val="00E01AB5"/>
    <w:rsid w:val="00E05B30"/>
    <w:rsid w:val="00E07E0D"/>
    <w:rsid w:val="00E10D86"/>
    <w:rsid w:val="00E116C8"/>
    <w:rsid w:val="00E15206"/>
    <w:rsid w:val="00E15DE2"/>
    <w:rsid w:val="00E201A9"/>
    <w:rsid w:val="00E227A8"/>
    <w:rsid w:val="00E254CD"/>
    <w:rsid w:val="00E31329"/>
    <w:rsid w:val="00E3391D"/>
    <w:rsid w:val="00E400A6"/>
    <w:rsid w:val="00E40A77"/>
    <w:rsid w:val="00E51EC8"/>
    <w:rsid w:val="00E561D5"/>
    <w:rsid w:val="00E71439"/>
    <w:rsid w:val="00E71901"/>
    <w:rsid w:val="00E73E76"/>
    <w:rsid w:val="00E74A5F"/>
    <w:rsid w:val="00E761E5"/>
    <w:rsid w:val="00E77AF3"/>
    <w:rsid w:val="00E83E21"/>
    <w:rsid w:val="00E84F53"/>
    <w:rsid w:val="00EA3B37"/>
    <w:rsid w:val="00EB5E59"/>
    <w:rsid w:val="00ED6359"/>
    <w:rsid w:val="00ED7ED9"/>
    <w:rsid w:val="00EE2D8F"/>
    <w:rsid w:val="00EE6B8F"/>
    <w:rsid w:val="00EF4755"/>
    <w:rsid w:val="00EF47B1"/>
    <w:rsid w:val="00EF4AFE"/>
    <w:rsid w:val="00EF5C01"/>
    <w:rsid w:val="00EF68F4"/>
    <w:rsid w:val="00F0108C"/>
    <w:rsid w:val="00F0216E"/>
    <w:rsid w:val="00F02CB7"/>
    <w:rsid w:val="00F044D7"/>
    <w:rsid w:val="00F11557"/>
    <w:rsid w:val="00F11CF8"/>
    <w:rsid w:val="00F129AE"/>
    <w:rsid w:val="00F22A8C"/>
    <w:rsid w:val="00F24174"/>
    <w:rsid w:val="00F34A23"/>
    <w:rsid w:val="00F4376D"/>
    <w:rsid w:val="00F472E5"/>
    <w:rsid w:val="00F47736"/>
    <w:rsid w:val="00F51FEF"/>
    <w:rsid w:val="00F52956"/>
    <w:rsid w:val="00F52AA0"/>
    <w:rsid w:val="00F531FF"/>
    <w:rsid w:val="00F55CF9"/>
    <w:rsid w:val="00F57059"/>
    <w:rsid w:val="00F6043A"/>
    <w:rsid w:val="00F64712"/>
    <w:rsid w:val="00F65D5C"/>
    <w:rsid w:val="00F771B4"/>
    <w:rsid w:val="00F86F6A"/>
    <w:rsid w:val="00F8715D"/>
    <w:rsid w:val="00F9280A"/>
    <w:rsid w:val="00FB24DF"/>
    <w:rsid w:val="00FB5121"/>
    <w:rsid w:val="00FC1175"/>
    <w:rsid w:val="00FC2F52"/>
    <w:rsid w:val="00FC54FC"/>
    <w:rsid w:val="00FD0DEA"/>
    <w:rsid w:val="00FD4ADF"/>
    <w:rsid w:val="00FD5E8A"/>
    <w:rsid w:val="00FD7F1E"/>
    <w:rsid w:val="00FE06FE"/>
    <w:rsid w:val="00FE0DDA"/>
    <w:rsid w:val="00FF232A"/>
    <w:rsid w:val="00FF3340"/>
    <w:rsid w:val="00FF3ECB"/>
    <w:rsid w:val="00FF6608"/>
    <w:rsid w:val="0228F9FF"/>
    <w:rsid w:val="023196C5"/>
    <w:rsid w:val="023EA1E7"/>
    <w:rsid w:val="0258395C"/>
    <w:rsid w:val="02B7C211"/>
    <w:rsid w:val="02DBBDBA"/>
    <w:rsid w:val="03960C74"/>
    <w:rsid w:val="03B36EB6"/>
    <w:rsid w:val="04551738"/>
    <w:rsid w:val="05364CA9"/>
    <w:rsid w:val="05F0AFCC"/>
    <w:rsid w:val="08486787"/>
    <w:rsid w:val="0A19D231"/>
    <w:rsid w:val="0B1DEFB1"/>
    <w:rsid w:val="0BE2A4E9"/>
    <w:rsid w:val="0E9114E1"/>
    <w:rsid w:val="0EA065A5"/>
    <w:rsid w:val="0F66C85B"/>
    <w:rsid w:val="0F8A9777"/>
    <w:rsid w:val="1062CB8D"/>
    <w:rsid w:val="10867BE4"/>
    <w:rsid w:val="10FE09DE"/>
    <w:rsid w:val="110B533C"/>
    <w:rsid w:val="11C5523E"/>
    <w:rsid w:val="128F3E5A"/>
    <w:rsid w:val="143B401C"/>
    <w:rsid w:val="14BBEE5F"/>
    <w:rsid w:val="15D043A5"/>
    <w:rsid w:val="15F77C48"/>
    <w:rsid w:val="160AA678"/>
    <w:rsid w:val="16543B1C"/>
    <w:rsid w:val="16A54F49"/>
    <w:rsid w:val="16B11880"/>
    <w:rsid w:val="16F06D6F"/>
    <w:rsid w:val="17C72A29"/>
    <w:rsid w:val="1E0DB722"/>
    <w:rsid w:val="1E1C0BF6"/>
    <w:rsid w:val="1E23A4CC"/>
    <w:rsid w:val="1E89B22F"/>
    <w:rsid w:val="1EA40598"/>
    <w:rsid w:val="1F9D0411"/>
    <w:rsid w:val="1FE7C8C4"/>
    <w:rsid w:val="208BB198"/>
    <w:rsid w:val="2160A00B"/>
    <w:rsid w:val="22550A84"/>
    <w:rsid w:val="22E79B14"/>
    <w:rsid w:val="22EEE011"/>
    <w:rsid w:val="23941AFB"/>
    <w:rsid w:val="253D47FA"/>
    <w:rsid w:val="26AE35E9"/>
    <w:rsid w:val="2A852C92"/>
    <w:rsid w:val="2B9156CA"/>
    <w:rsid w:val="2C18FEEB"/>
    <w:rsid w:val="2DEE4B3A"/>
    <w:rsid w:val="2E156B4F"/>
    <w:rsid w:val="2EC555C8"/>
    <w:rsid w:val="2F98F33F"/>
    <w:rsid w:val="2FC113AD"/>
    <w:rsid w:val="315EDE64"/>
    <w:rsid w:val="32D75D47"/>
    <w:rsid w:val="3551831B"/>
    <w:rsid w:val="35A911F3"/>
    <w:rsid w:val="37F8369D"/>
    <w:rsid w:val="38062445"/>
    <w:rsid w:val="384AA630"/>
    <w:rsid w:val="39789B9A"/>
    <w:rsid w:val="3A6126EC"/>
    <w:rsid w:val="3B566726"/>
    <w:rsid w:val="3D27C503"/>
    <w:rsid w:val="4056AC1B"/>
    <w:rsid w:val="43E56193"/>
    <w:rsid w:val="44BE89BC"/>
    <w:rsid w:val="456C3B00"/>
    <w:rsid w:val="472E1D3D"/>
    <w:rsid w:val="475C6A8C"/>
    <w:rsid w:val="47CF914C"/>
    <w:rsid w:val="48546A58"/>
    <w:rsid w:val="488DF6DC"/>
    <w:rsid w:val="4A11DA56"/>
    <w:rsid w:val="4B8A862D"/>
    <w:rsid w:val="4D6B1511"/>
    <w:rsid w:val="4D9ECFFE"/>
    <w:rsid w:val="4FC3C9CC"/>
    <w:rsid w:val="4FDD9DB6"/>
    <w:rsid w:val="4FFE97C6"/>
    <w:rsid w:val="51568535"/>
    <w:rsid w:val="51C123AF"/>
    <w:rsid w:val="53A8CD2D"/>
    <w:rsid w:val="5487063D"/>
    <w:rsid w:val="55114A42"/>
    <w:rsid w:val="554CEF3E"/>
    <w:rsid w:val="55718E16"/>
    <w:rsid w:val="57CFCB9E"/>
    <w:rsid w:val="57F3ADDB"/>
    <w:rsid w:val="59466DCC"/>
    <w:rsid w:val="5C0B3157"/>
    <w:rsid w:val="5C0EB091"/>
    <w:rsid w:val="5D328420"/>
    <w:rsid w:val="5D39233B"/>
    <w:rsid w:val="5D543512"/>
    <w:rsid w:val="5DB22255"/>
    <w:rsid w:val="5E0E17EF"/>
    <w:rsid w:val="5E0E4D4C"/>
    <w:rsid w:val="5F372FB0"/>
    <w:rsid w:val="5FCF7636"/>
    <w:rsid w:val="60EEA5ED"/>
    <w:rsid w:val="611EBEFB"/>
    <w:rsid w:val="61790CDF"/>
    <w:rsid w:val="6314D35F"/>
    <w:rsid w:val="63D643E8"/>
    <w:rsid w:val="63EBAE06"/>
    <w:rsid w:val="640E4AC1"/>
    <w:rsid w:val="650C5208"/>
    <w:rsid w:val="66CAD454"/>
    <w:rsid w:val="676AF3D7"/>
    <w:rsid w:val="685EC1EE"/>
    <w:rsid w:val="6860DBA0"/>
    <w:rsid w:val="695FB6D1"/>
    <w:rsid w:val="69B6F279"/>
    <w:rsid w:val="6A186B75"/>
    <w:rsid w:val="6ABAB287"/>
    <w:rsid w:val="6B14EF7C"/>
    <w:rsid w:val="6B994D2A"/>
    <w:rsid w:val="6CE27536"/>
    <w:rsid w:val="6D60F9D8"/>
    <w:rsid w:val="6DA0BA68"/>
    <w:rsid w:val="6E279308"/>
    <w:rsid w:val="6E3BBBCF"/>
    <w:rsid w:val="6E5463B0"/>
    <w:rsid w:val="6E65A553"/>
    <w:rsid w:val="6FA582F2"/>
    <w:rsid w:val="70F7E1E2"/>
    <w:rsid w:val="7127F0F8"/>
    <w:rsid w:val="73550055"/>
    <w:rsid w:val="735FFCB7"/>
    <w:rsid w:val="74A42B0E"/>
    <w:rsid w:val="74CC0FAC"/>
    <w:rsid w:val="753433B0"/>
    <w:rsid w:val="7642EE7C"/>
    <w:rsid w:val="77A88C17"/>
    <w:rsid w:val="77C37CEC"/>
    <w:rsid w:val="7901036F"/>
    <w:rsid w:val="798B398F"/>
    <w:rsid w:val="7AC7E624"/>
    <w:rsid w:val="7BD7D346"/>
    <w:rsid w:val="7C9D064A"/>
    <w:rsid w:val="7CB03C88"/>
    <w:rsid w:val="7CD22801"/>
    <w:rsid w:val="7DA1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29B4C257-BD07-4D46-BE60-AE8C6492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55CF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55CF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55CF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5CF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5CF9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5DE2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E55B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55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7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8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5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2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88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9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20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2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7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68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4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9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2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93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13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38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25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77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27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84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9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03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3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74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2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0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2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63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5</TotalTime>
  <Pages>4</Pages>
  <Words>782</Words>
  <Characters>4229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Kaua Alexandre Enger Silva</cp:lastModifiedBy>
  <cp:revision>5</cp:revision>
  <cp:lastPrinted>2006-08-31T10:40:00Z</cp:lastPrinted>
  <dcterms:created xsi:type="dcterms:W3CDTF">2026-05-04T16:43:00Z</dcterms:created>
  <dcterms:modified xsi:type="dcterms:W3CDTF">2026-05-04T16:48:00Z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